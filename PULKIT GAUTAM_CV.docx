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0B7EF2" w14:textId="6A73B24A" w:rsidR="004116B2" w:rsidRDefault="00987793" w:rsidP="004116B2">
      <w:pPr>
        <w:pStyle w:val="Graphicsanchor"/>
        <w:rPr>
          <w:noProof w:val="0"/>
        </w:rPr>
      </w:pPr>
      <w:r>
        <mc:AlternateContent>
          <mc:Choice Requires="wps">
            <w:drawing>
              <wp:anchor distT="45720" distB="45720" distL="114300" distR="114300" simplePos="0" relativeHeight="251718656" behindDoc="0" locked="0" layoutInCell="1" allowOverlap="1" wp14:anchorId="652B9849" wp14:editId="2C892525">
                <wp:simplePos x="0" y="0"/>
                <wp:positionH relativeFrom="column">
                  <wp:posOffset>876300</wp:posOffset>
                </wp:positionH>
                <wp:positionV relativeFrom="paragraph">
                  <wp:posOffset>502920</wp:posOffset>
                </wp:positionV>
                <wp:extent cx="6351905" cy="1404620"/>
                <wp:effectExtent l="0" t="0" r="0" b="127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5190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ED2B06" w14:textId="25745655" w:rsidR="00934CB2" w:rsidRPr="00934CB2" w:rsidRDefault="00934CB2" w:rsidP="00604277">
                            <w:pPr>
                              <w:pStyle w:val="Title"/>
                              <w:spacing w:after="120"/>
                              <w:ind w:left="0"/>
                            </w:pPr>
                            <w:r w:rsidRPr="00934CB2">
                              <w:t>PULKIT</w:t>
                            </w:r>
                            <w:r>
                              <w:t xml:space="preserve"> </w:t>
                            </w:r>
                            <w:r w:rsidRPr="00934CB2">
                              <w:t>GAUTAM</w:t>
                            </w:r>
                          </w:p>
                          <w:p w14:paraId="3964EC86" w14:textId="0E0ECF64" w:rsidR="00934CB2" w:rsidRPr="00604277" w:rsidRDefault="00D5379B" w:rsidP="00604277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COMPUTER VISION ENGINEER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52B984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69pt;margin-top:39.6pt;width:500.15pt;height:110.6pt;z-index:2517186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" filled="f" stroked="f">
                <v:textbox style="mso-fit-shape-to-text:t">
                  <w:txbxContent>
                    <w:p w14:paraId="56ED2B06" w14:textId="25745655" w:rsidR="00934CB2" w:rsidRPr="00934CB2" w:rsidRDefault="00934CB2" w:rsidP="00604277">
                      <w:pPr>
                        <w:pStyle w:val="Title"/>
                        <w:spacing w:after="120"/>
                        <w:ind w:left="0"/>
                      </w:pPr>
                      <w:r w:rsidRPr="00934CB2">
                        <w:t>PULKIT</w:t>
                      </w:r>
                      <w:r>
                        <w:t xml:space="preserve"> </w:t>
                      </w:r>
                      <w:r w:rsidRPr="00934CB2">
                        <w:t>GAUTAM</w:t>
                      </w:r>
                    </w:p>
                    <w:p w14:paraId="3964EC86" w14:textId="0E0ECF64" w:rsidR="00934CB2" w:rsidRPr="00604277" w:rsidRDefault="00D5379B" w:rsidP="00604277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COMPUTER VISION ENGINEER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15945">
        <w:rPr>
          <w:vertAlign w:val="subscript"/>
        </w:rPr>
        <w:drawing>
          <wp:anchor distT="0" distB="0" distL="114300" distR="114300" simplePos="0" relativeHeight="251694080" behindDoc="0" locked="1" layoutInCell="1" allowOverlap="1" wp14:anchorId="1F18551A" wp14:editId="1757498D">
            <wp:simplePos x="0" y="0"/>
            <wp:positionH relativeFrom="column">
              <wp:posOffset>3175</wp:posOffset>
            </wp:positionH>
            <wp:positionV relativeFrom="paragraph">
              <wp:posOffset>-6985</wp:posOffset>
            </wp:positionV>
            <wp:extent cx="1609090" cy="1609090"/>
            <wp:effectExtent l="0" t="0" r="0" b="0"/>
            <wp:wrapNone/>
            <wp:docPr id="44815682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156822" name="Picture 11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774" b="19264"/>
                    <a:stretch/>
                  </pic:blipFill>
                  <pic:spPr>
                    <a:xfrm>
                      <a:off x="0" y="0"/>
                      <a:ext cx="1609090" cy="1609090"/>
                    </a:xfrm>
                    <a:prstGeom prst="ellipse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376B4" w:rsidRPr="00444F90">
        <w:rPr>
          <w:vertAlign w:val="subscript"/>
        </w:rPr>
        <mc:AlternateContent>
          <mc:Choice Requires="wps">
            <w:drawing>
              <wp:anchor distT="45720" distB="45720" distL="114300" distR="114300" simplePos="0" relativeHeight="251689984" behindDoc="0" locked="1" layoutInCell="1" allowOverlap="1" wp14:anchorId="564F46EC" wp14:editId="371A9208">
                <wp:simplePos x="0" y="0"/>
                <wp:positionH relativeFrom="margin">
                  <wp:posOffset>-242570</wp:posOffset>
                </wp:positionH>
                <wp:positionV relativeFrom="page">
                  <wp:posOffset>6203315</wp:posOffset>
                </wp:positionV>
                <wp:extent cx="7199630" cy="3415030"/>
                <wp:effectExtent l="0" t="0" r="0" b="0"/>
                <wp:wrapSquare wrapText="bothSides"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99630" cy="34150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A7B03A" w14:textId="77777777" w:rsidR="005376B4" w:rsidRPr="005376B4" w:rsidRDefault="005376B4" w:rsidP="0099101C">
                            <w:pPr>
                              <w:pStyle w:val="Heading1"/>
                              <w:spacing w:after="160"/>
                            </w:pPr>
                            <w:r w:rsidRPr="005376B4">
                              <w:t>Work Experience</w:t>
                            </w:r>
                          </w:p>
                          <w:p w14:paraId="12206F4C" w14:textId="2568B3B0" w:rsidR="005376B4" w:rsidRPr="00EA2D5E" w:rsidRDefault="009D727B" w:rsidP="00EA2D5E">
                            <w:pPr>
                              <w:pStyle w:val="Heading2"/>
                            </w:pPr>
                            <w:r>
                              <w:t>Project Engineer</w:t>
                            </w:r>
                          </w:p>
                          <w:p w14:paraId="015A825E" w14:textId="60ABD107" w:rsidR="005376B4" w:rsidRPr="00EA2D5E" w:rsidRDefault="009D727B" w:rsidP="00EA2D5E">
                            <w:pPr>
                              <w:pStyle w:val="Heading3"/>
                            </w:pPr>
                            <w:r>
                              <w:t>IRDE, DRDO, Dehradun</w:t>
                            </w:r>
                            <w:r w:rsidR="005376B4" w:rsidRPr="00EA2D5E">
                              <w:t xml:space="preserve"> | </w:t>
                            </w:r>
                            <w:r>
                              <w:t>September 2024</w:t>
                            </w:r>
                            <w:r w:rsidR="005376B4" w:rsidRPr="00EA2D5E">
                              <w:t xml:space="preserve"> – </w:t>
                            </w:r>
                            <w:r w:rsidR="00422C08">
                              <w:t>P</w:t>
                            </w:r>
                            <w:r w:rsidR="005376B4" w:rsidRPr="00EA2D5E">
                              <w:t>resent</w:t>
                            </w:r>
                          </w:p>
                          <w:p w14:paraId="0847F5C4" w14:textId="1354FA6F" w:rsidR="005376B4" w:rsidRPr="005376B4" w:rsidRDefault="000115E9" w:rsidP="005376B4">
                            <w:r w:rsidRPr="000115E9">
                              <w:t xml:space="preserve">Working in Thermal Imaging Laboratory on </w:t>
                            </w:r>
                            <w:r w:rsidRPr="004B7C69">
                              <w:rPr>
                                <w:b/>
                                <w:bCs/>
                              </w:rPr>
                              <w:t>Electro-Optical System Design, Integration and Testing</w:t>
                            </w:r>
                            <w:r w:rsidR="005376B4" w:rsidRPr="005376B4">
                              <w:t>.</w:t>
                            </w:r>
                          </w:p>
                          <w:p w14:paraId="17C63749" w14:textId="77777777" w:rsidR="0099101C" w:rsidRDefault="0099101C" w:rsidP="00D31A9D">
                            <w:pPr>
                              <w:pStyle w:val="ListBullet"/>
                            </w:pPr>
                            <w:r w:rsidRPr="0099101C">
                              <w:t xml:space="preserve">Developed real-time computer vision pipelines for MWIR </w:t>
                            </w:r>
                            <w:r w:rsidRPr="00BB3F92">
                              <w:rPr>
                                <w:b/>
                                <w:bCs/>
                              </w:rPr>
                              <w:t>thermal imaging systems</w:t>
                            </w:r>
                            <w:r w:rsidRPr="0099101C">
                              <w:t>, encompassing AI-based target detection (SSD, YOLO, R-CNN), multisensor image fusion, and digital image stabilization for defense applications.</w:t>
                            </w:r>
                          </w:p>
                          <w:p w14:paraId="43F1724F" w14:textId="77777777" w:rsidR="0099101C" w:rsidRDefault="0099101C" w:rsidP="0099101C">
                            <w:pPr>
                              <w:pStyle w:val="ListBullet"/>
                            </w:pPr>
                            <w:r>
                              <w:t xml:space="preserve">Designed and deployed </w:t>
                            </w:r>
                            <w:r w:rsidRPr="00BB3F92">
                              <w:rPr>
                                <w:b/>
                                <w:bCs/>
                              </w:rPr>
                              <w:t>GPU-accelerated</w:t>
                            </w:r>
                            <w:r>
                              <w:t xml:space="preserve"> deep learning inference pipelines (Python, TensorRT) on NVIDIA Jetson edge platforms, achieving real-time processing performance.</w:t>
                            </w:r>
                          </w:p>
                          <w:p w14:paraId="20BB29E7" w14:textId="1CCDDC28" w:rsidR="0099101C" w:rsidRPr="00BB3F92" w:rsidRDefault="0099101C" w:rsidP="0099101C">
                            <w:pPr>
                              <w:pStyle w:val="ListBullet"/>
                              <w:rPr>
                                <w:b/>
                                <w:bCs/>
                              </w:rPr>
                            </w:pPr>
                            <w:r>
                              <w:t xml:space="preserve">Implemented thermal image processing and enhancement algorithms, including </w:t>
                            </w:r>
                            <w:r w:rsidRPr="00BB3F92">
                              <w:t>Non-Uniformity Correction</w:t>
                            </w:r>
                            <w:r w:rsidRPr="00BB3F92">
                              <w:rPr>
                                <w:b/>
                                <w:bCs/>
                              </w:rPr>
                              <w:t xml:space="preserve"> (NUC) </w:t>
                            </w:r>
                            <w:r w:rsidRPr="00BB3F92">
                              <w:t>and Bad Pixel Replacement</w:t>
                            </w:r>
                            <w:r w:rsidRPr="00BB3F92">
                              <w:rPr>
                                <w:b/>
                                <w:bCs/>
                              </w:rPr>
                              <w:t xml:space="preserve"> (BPR</w:t>
                            </w:r>
                            <w:r w:rsidR="00BB3F92" w:rsidRPr="00BB3F92">
                              <w:rPr>
                                <w:b/>
                                <w:bCs/>
                              </w:rPr>
                              <w:t>)</w:t>
                            </w:r>
                            <w:r w:rsidRPr="00BB3F92">
                              <w:t>.</w:t>
                            </w:r>
                          </w:p>
                          <w:p w14:paraId="78297D05" w14:textId="77777777" w:rsidR="00BB3F92" w:rsidRDefault="0099101C" w:rsidP="007475F0">
                            <w:pPr>
                              <w:pStyle w:val="ListBullet"/>
                            </w:pPr>
                            <w:r>
                              <w:t xml:space="preserve">Built and optimized </w:t>
                            </w:r>
                            <w:r w:rsidRPr="00BB3F92">
                              <w:rPr>
                                <w:b/>
                                <w:bCs/>
                              </w:rPr>
                              <w:t>FPGA-based image processing</w:t>
                            </w:r>
                            <w:r>
                              <w:t xml:space="preserve"> modules (Verilog) for real-time thermal video pipelines, </w:t>
                            </w:r>
                            <w:r w:rsidR="00BB3F92" w:rsidRPr="00BB3F92">
                              <w:t>for real-time thermal imaging systems</w:t>
                            </w:r>
                          </w:p>
                          <w:p w14:paraId="78AD10CF" w14:textId="6AAE0E58" w:rsidR="0099101C" w:rsidRDefault="0099101C" w:rsidP="007475F0">
                            <w:pPr>
                              <w:pStyle w:val="ListBullet"/>
                            </w:pPr>
                            <w:r>
                              <w:t xml:space="preserve">Integrated multisensor payloads — thermal, visible, LRF, and GPS — and conducted </w:t>
                            </w:r>
                            <w:r w:rsidRPr="006232D8">
                              <w:rPr>
                                <w:b/>
                                <w:bCs/>
                              </w:rPr>
                              <w:t>system-level calibration</w:t>
                            </w:r>
                            <w:r>
                              <w:t>, validation, and testing of electro-optical systems under operational conditions.</w:t>
                            </w:r>
                          </w:p>
                          <w:p w14:paraId="28E03E37" w14:textId="226AC9DD" w:rsidR="009841DE" w:rsidRDefault="0099101C" w:rsidP="0099101C">
                            <w:pPr>
                              <w:pStyle w:val="ListBullet"/>
                            </w:pPr>
                            <w:r>
                              <w:t>Developed sensor interfacing logic, communication protocols, and system interface documentation (</w:t>
                            </w:r>
                            <w:r w:rsidRPr="00E148DD">
                              <w:rPr>
                                <w:b/>
                                <w:bCs/>
                              </w:rPr>
                              <w:t>EICD</w:t>
                            </w:r>
                            <w:r>
                              <w:t>) for embedded electro-optical systems.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4F46EC" id="Text Box 8" o:spid="_x0000_s1027" type="#_x0000_t202" style="position:absolute;left:0;text-align:left;margin-left:-19.1pt;margin-top:488.45pt;width:566.9pt;height:268.9pt;z-index:2516899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" filled="f" stroked="f">
                <v:textbox>
                  <w:txbxContent>
                    <w:p w14:paraId="4EA7B03A" w14:textId="77777777" w:rsidR="005376B4" w:rsidRPr="005376B4" w:rsidRDefault="005376B4" w:rsidP="0099101C">
                      <w:pPr>
                        <w:pStyle w:val="Heading1"/>
                        <w:spacing w:after="160"/>
                      </w:pPr>
                      <w:r w:rsidRPr="005376B4">
                        <w:t>Work Experience</w:t>
                      </w:r>
                    </w:p>
                    <w:p w14:paraId="12206F4C" w14:textId="2568B3B0" w:rsidR="005376B4" w:rsidRPr="00EA2D5E" w:rsidRDefault="009D727B" w:rsidP="00EA2D5E">
                      <w:pPr>
                        <w:pStyle w:val="Heading2"/>
                      </w:pPr>
                      <w:r>
                        <w:t>Project Engineer</w:t>
                      </w:r>
                    </w:p>
                    <w:p w14:paraId="015A825E" w14:textId="60ABD107" w:rsidR="005376B4" w:rsidRPr="00EA2D5E" w:rsidRDefault="009D727B" w:rsidP="00EA2D5E">
                      <w:pPr>
                        <w:pStyle w:val="Heading3"/>
                      </w:pPr>
                      <w:r>
                        <w:t>IRDE, DRDO, Dehradun</w:t>
                      </w:r>
                      <w:r w:rsidR="005376B4" w:rsidRPr="00EA2D5E">
                        <w:t xml:space="preserve"> | </w:t>
                      </w:r>
                      <w:r>
                        <w:t>September 2024</w:t>
                      </w:r>
                      <w:r w:rsidR="005376B4" w:rsidRPr="00EA2D5E">
                        <w:t xml:space="preserve"> – </w:t>
                      </w:r>
                      <w:r w:rsidR="00422C08">
                        <w:t>P</w:t>
                      </w:r>
                      <w:r w:rsidR="005376B4" w:rsidRPr="00EA2D5E">
                        <w:t>resent</w:t>
                      </w:r>
                    </w:p>
                    <w:p w14:paraId="0847F5C4" w14:textId="1354FA6F" w:rsidR="005376B4" w:rsidRPr="005376B4" w:rsidRDefault="000115E9" w:rsidP="005376B4">
                      <w:r w:rsidRPr="000115E9">
                        <w:t xml:space="preserve">Working in Thermal Imaging Laboratory on </w:t>
                      </w:r>
                      <w:r w:rsidRPr="004B7C69">
                        <w:rPr>
                          <w:b/>
                          <w:bCs/>
                        </w:rPr>
                        <w:t>Electro-Optical System Design, Integration and Testing</w:t>
                      </w:r>
                      <w:r w:rsidR="005376B4" w:rsidRPr="005376B4">
                        <w:t>.</w:t>
                      </w:r>
                    </w:p>
                    <w:p w14:paraId="17C63749" w14:textId="77777777" w:rsidR="0099101C" w:rsidRDefault="0099101C" w:rsidP="00D31A9D">
                      <w:pPr>
                        <w:pStyle w:val="ListBullet"/>
                      </w:pPr>
                      <w:r w:rsidRPr="0099101C">
                        <w:t xml:space="preserve">Developed real-time computer vision pipelines for MWIR </w:t>
                      </w:r>
                      <w:r w:rsidRPr="00BB3F92">
                        <w:rPr>
                          <w:b/>
                          <w:bCs/>
                        </w:rPr>
                        <w:t>thermal imaging systems</w:t>
                      </w:r>
                      <w:r w:rsidRPr="0099101C">
                        <w:t>, encompassing AI-based target detection (SSD, YOLO, R-CNN), multisensor image fusion, and digital image stabilization for defense applications.</w:t>
                      </w:r>
                    </w:p>
                    <w:p w14:paraId="43F1724F" w14:textId="77777777" w:rsidR="0099101C" w:rsidRDefault="0099101C" w:rsidP="0099101C">
                      <w:pPr>
                        <w:pStyle w:val="ListBullet"/>
                      </w:pPr>
                      <w:r>
                        <w:t xml:space="preserve">Designed and deployed </w:t>
                      </w:r>
                      <w:r w:rsidRPr="00BB3F92">
                        <w:rPr>
                          <w:b/>
                          <w:bCs/>
                        </w:rPr>
                        <w:t>GPU-accelerated</w:t>
                      </w:r>
                      <w:r>
                        <w:t xml:space="preserve"> deep learning inference pipelines (Python, TensorRT) on NVIDIA Jetson edge platforms, achieving real-time processing performance.</w:t>
                      </w:r>
                    </w:p>
                    <w:p w14:paraId="20BB29E7" w14:textId="1CCDDC28" w:rsidR="0099101C" w:rsidRPr="00BB3F92" w:rsidRDefault="0099101C" w:rsidP="0099101C">
                      <w:pPr>
                        <w:pStyle w:val="ListBullet"/>
                        <w:rPr>
                          <w:b/>
                          <w:bCs/>
                        </w:rPr>
                      </w:pPr>
                      <w:r>
                        <w:t xml:space="preserve">Implemented thermal image processing and enhancement algorithms, including </w:t>
                      </w:r>
                      <w:r w:rsidRPr="00BB3F92">
                        <w:t>Non-Uniformity Correction</w:t>
                      </w:r>
                      <w:r w:rsidRPr="00BB3F92">
                        <w:rPr>
                          <w:b/>
                          <w:bCs/>
                        </w:rPr>
                        <w:t xml:space="preserve"> (NUC) </w:t>
                      </w:r>
                      <w:r w:rsidRPr="00BB3F92">
                        <w:t>and Bad Pixel Replacement</w:t>
                      </w:r>
                      <w:r w:rsidRPr="00BB3F92">
                        <w:rPr>
                          <w:b/>
                          <w:bCs/>
                        </w:rPr>
                        <w:t xml:space="preserve"> (BPR</w:t>
                      </w:r>
                      <w:r w:rsidR="00BB3F92" w:rsidRPr="00BB3F92">
                        <w:rPr>
                          <w:b/>
                          <w:bCs/>
                        </w:rPr>
                        <w:t>)</w:t>
                      </w:r>
                      <w:r w:rsidRPr="00BB3F92">
                        <w:t>.</w:t>
                      </w:r>
                    </w:p>
                    <w:p w14:paraId="78297D05" w14:textId="77777777" w:rsidR="00BB3F92" w:rsidRDefault="0099101C" w:rsidP="007475F0">
                      <w:pPr>
                        <w:pStyle w:val="ListBullet"/>
                      </w:pPr>
                      <w:r>
                        <w:t xml:space="preserve">Built and optimized </w:t>
                      </w:r>
                      <w:r w:rsidRPr="00BB3F92">
                        <w:rPr>
                          <w:b/>
                          <w:bCs/>
                        </w:rPr>
                        <w:t>FPGA-based image processing</w:t>
                      </w:r>
                      <w:r>
                        <w:t xml:space="preserve"> modules (Verilog) for real-time thermal video pipelines, </w:t>
                      </w:r>
                      <w:r w:rsidR="00BB3F92" w:rsidRPr="00BB3F92">
                        <w:t>for real-time thermal imaging systems</w:t>
                      </w:r>
                    </w:p>
                    <w:p w14:paraId="78AD10CF" w14:textId="6AAE0E58" w:rsidR="0099101C" w:rsidRDefault="0099101C" w:rsidP="007475F0">
                      <w:pPr>
                        <w:pStyle w:val="ListBullet"/>
                      </w:pPr>
                      <w:r>
                        <w:t xml:space="preserve">Integrated multisensor payloads — thermal, visible, LRF, and GPS — and conducted </w:t>
                      </w:r>
                      <w:r w:rsidRPr="006232D8">
                        <w:rPr>
                          <w:b/>
                          <w:bCs/>
                        </w:rPr>
                        <w:t>system-level calibration</w:t>
                      </w:r>
                      <w:r>
                        <w:t>, validation, and testing of electro-optical systems under operational conditions.</w:t>
                      </w:r>
                    </w:p>
                    <w:p w14:paraId="28E03E37" w14:textId="226AC9DD" w:rsidR="009841DE" w:rsidRDefault="0099101C" w:rsidP="0099101C">
                      <w:pPr>
                        <w:pStyle w:val="ListBullet"/>
                      </w:pPr>
                      <w:r>
                        <w:t>Developed sensor interfacing logic, communication protocols, and system interface documentation (</w:t>
                      </w:r>
                      <w:r w:rsidRPr="00E148DD">
                        <w:rPr>
                          <w:b/>
                          <w:bCs/>
                        </w:rPr>
                        <w:t>EICD</w:t>
                      </w:r>
                      <w:r>
                        <w:t>) for embedded electro-optical systems.</w:t>
                      </w:r>
                    </w:p>
                  </w:txbxContent>
                </v:textbox>
                <w10:wrap type="square" anchorx="margin" anchory="page"/>
                <w10:anchorlock/>
              </v:shape>
            </w:pict>
          </mc:Fallback>
        </mc:AlternateContent>
      </w:r>
    </w:p>
    <w:p w14:paraId="12A0B437" w14:textId="128098D4" w:rsidR="004116B2" w:rsidRPr="003E3383" w:rsidRDefault="004116B2" w:rsidP="00942BFD">
      <w:pPr>
        <w:pStyle w:val="Subtitle"/>
      </w:pPr>
    </w:p>
    <w:p w14:paraId="139422DF" w14:textId="6F2B33B4" w:rsidR="009C5B8C" w:rsidRDefault="009C5B8C" w:rsidP="004116B2"/>
    <w:p w14:paraId="6E91DB82" w14:textId="4525484B" w:rsidR="009C5B8C" w:rsidRDefault="002727AB" w:rsidP="004116B2">
      <w:r>
        <w:rPr>
          <w:noProof/>
          <w:vertAlign w:val="subscript"/>
        </w:rPr>
        <mc:AlternateContent>
          <mc:Choice Requires="wpg">
            <w:drawing>
              <wp:anchor distT="0" distB="0" distL="114300" distR="114300" simplePos="0" relativeHeight="251731968" behindDoc="0" locked="0" layoutInCell="1" allowOverlap="1" wp14:anchorId="5BB5D25F" wp14:editId="0B6575C4">
                <wp:simplePos x="0" y="0"/>
                <wp:positionH relativeFrom="column">
                  <wp:posOffset>-457200</wp:posOffset>
                </wp:positionH>
                <wp:positionV relativeFrom="paragraph">
                  <wp:posOffset>1013402</wp:posOffset>
                </wp:positionV>
                <wp:extent cx="7764780" cy="967740"/>
                <wp:effectExtent l="0" t="0" r="7620" b="3810"/>
                <wp:wrapNone/>
                <wp:docPr id="1657353020" name="Group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64780" cy="967740"/>
                          <a:chOff x="0" y="0"/>
                          <a:chExt cx="7764780" cy="967740"/>
                        </a:xfrm>
                      </wpg:grpSpPr>
                      <wps:wsp>
                        <wps:cNvPr id="1087536565" name="Rectangle 1636135376"/>
                        <wps:cNvSpPr/>
                        <wps:spPr>
                          <a:xfrm>
                            <a:off x="0" y="30480"/>
                            <a:ext cx="7764780" cy="937260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348452627" name="Group 14"/>
                        <wpg:cNvGrpSpPr/>
                        <wpg:grpSpPr>
                          <a:xfrm>
                            <a:off x="571500" y="15240"/>
                            <a:ext cx="1493520" cy="494714"/>
                            <a:chOff x="0" y="0"/>
                            <a:chExt cx="1493520" cy="494714"/>
                          </a:xfrm>
                        </wpg:grpSpPr>
                        <wps:wsp>
                          <wps:cNvPr id="12973550" name="Text Box 20098957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21920" y="0"/>
                              <a:ext cx="1371600" cy="494714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D5F469C" w14:textId="2464193F" w:rsidR="005376B4" w:rsidRPr="00623B01" w:rsidRDefault="00942BFD" w:rsidP="005376B4">
                                <w:pPr>
                                  <w:pStyle w:val="Contactinfo"/>
                                </w:pPr>
                                <w:r>
                                  <w:t>+91 9058618662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309046131" name="Picture 6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2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45720"/>
                              <a:ext cx="269875" cy="332105"/>
                            </a:xfrm>
                            <a:prstGeom prst="rect">
                              <a:avLst/>
                            </a:prstGeom>
                            <a:noFill/>
                          </pic:spPr>
                        </pic:pic>
                      </wpg:grpSp>
                      <wpg:grpSp>
                        <wpg:cNvPr id="1566013883" name="Group 18"/>
                        <wpg:cNvGrpSpPr/>
                        <wpg:grpSpPr>
                          <a:xfrm>
                            <a:off x="5623560" y="22860"/>
                            <a:ext cx="1927167" cy="494714"/>
                            <a:chOff x="0" y="0"/>
                            <a:chExt cx="1927167" cy="494714"/>
                          </a:xfrm>
                        </wpg:grpSpPr>
                        <wps:wsp>
                          <wps:cNvPr id="1715591501" name="Text Box 72909861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0499" y="0"/>
                              <a:ext cx="1736668" cy="494714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769BA1B" w14:textId="09A14FBB" w:rsidR="005376B4" w:rsidRPr="00623B01" w:rsidRDefault="00D5379B" w:rsidP="005376B4">
                                <w:pPr>
                                  <w:pStyle w:val="Contactinfo"/>
                                </w:pPr>
                                <w:r>
                                  <w:t>Dehradun</w:t>
                                </w:r>
                                <w:r w:rsidR="00942BFD">
                                  <w:t>, U</w:t>
                                </w:r>
                                <w:r w:rsidR="002727AB">
                                  <w:t>ttarakhand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469382358" name="Picture 5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3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68580"/>
                              <a:ext cx="269875" cy="332105"/>
                            </a:xfrm>
                            <a:prstGeom prst="rect">
                              <a:avLst/>
                            </a:prstGeom>
                            <a:noFill/>
                          </pic:spPr>
                        </pic:pic>
                      </wpg:grpSp>
                      <wpg:grpSp>
                        <wpg:cNvPr id="522653110" name="Group 17"/>
                        <wpg:cNvGrpSpPr/>
                        <wpg:grpSpPr>
                          <a:xfrm>
                            <a:off x="2697480" y="0"/>
                            <a:ext cx="2651760" cy="494714"/>
                            <a:chOff x="0" y="0"/>
                            <a:chExt cx="2651760" cy="494714"/>
                          </a:xfrm>
                        </wpg:grpSpPr>
                        <wps:wsp>
                          <wps:cNvPr id="839463152" name="Text Box 86456399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651760" cy="494714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E5D9655" w14:textId="567A4F60" w:rsidR="005376B4" w:rsidRPr="00623B01" w:rsidRDefault="00942BFD" w:rsidP="005376B4">
                                <w:pPr>
                                  <w:pStyle w:val="Contactinfo"/>
                                </w:pPr>
                                <w:r>
                                  <w:t>pulkitgautam02@gmail.com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962894789" name="Picture 4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4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06680" y="68580"/>
                              <a:ext cx="269875" cy="332105"/>
                            </a:xfrm>
                            <a:prstGeom prst="rect">
                              <a:avLst/>
                            </a:prstGeom>
                            <a:noFill/>
                          </pic:spPr>
                        </pic:pic>
                      </wpg:grpSp>
                      <wpg:grpSp>
                        <wpg:cNvPr id="1101059457" name="Group 14"/>
                        <wpg:cNvGrpSpPr/>
                        <wpg:grpSpPr>
                          <a:xfrm>
                            <a:off x="579120" y="441960"/>
                            <a:ext cx="1470660" cy="494665"/>
                            <a:chOff x="0" y="-22862"/>
                            <a:chExt cx="1470660" cy="494714"/>
                          </a:xfrm>
                        </wpg:grpSpPr>
                        <wps:wsp>
                          <wps:cNvPr id="715678199" name="Text Box 20098957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9060" y="-22862"/>
                              <a:ext cx="1371600" cy="494714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2BDA74D" w14:textId="2AF62970" w:rsidR="00987793" w:rsidRPr="00623B01" w:rsidRDefault="00987793" w:rsidP="00987793">
                                <w:pPr>
                                  <w:pStyle w:val="Contactinfo"/>
                                  <w:jc w:val="both"/>
                                </w:pPr>
                                <w:r>
                                  <w:t xml:space="preserve">      </w:t>
                                </w:r>
                                <w:hyperlink r:id="rId15" w:history="1">
                                  <w:r w:rsidRPr="00987793">
                                    <w:t>Git</w:t>
                                  </w:r>
                                  <w:r>
                                    <w:t>H</w:t>
                                  </w:r>
                                  <w:r w:rsidRPr="00987793">
                                    <w:t>ub</w:t>
                                  </w:r>
                                </w:hyperlink>
                              </w:p>
                            </w:txbxContent>
                          </wps:txbx>
                          <wps:bodyPr rot="0" vert="horz" wrap="square" lIns="91440" tIns="45720" rIns="91440" bIns="45720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382245914" name="Picture 6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6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/>
                          </pic:blipFill>
                          <pic:spPr bwMode="auto">
                            <a:xfrm>
                              <a:off x="0" y="76835"/>
                              <a:ext cx="269875" cy="269875"/>
                            </a:xfrm>
                            <a:prstGeom prst="rect">
                              <a:avLst/>
                            </a:prstGeom>
                            <a:noFill/>
                          </pic:spPr>
                        </pic:pic>
                      </wpg:grpSp>
                      <wpg:grpSp>
                        <wpg:cNvPr id="826408892" name="Group 14"/>
                        <wpg:cNvGrpSpPr/>
                        <wpg:grpSpPr>
                          <a:xfrm>
                            <a:off x="3139440" y="434340"/>
                            <a:ext cx="1371600" cy="494665"/>
                            <a:chOff x="-53340" y="-30483"/>
                            <a:chExt cx="1371600" cy="494714"/>
                          </a:xfrm>
                        </wpg:grpSpPr>
                        <wps:wsp>
                          <wps:cNvPr id="1873744664" name="Text Box 20098957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53340" y="-30483"/>
                              <a:ext cx="1371600" cy="494714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E10EBBA" w14:textId="1EDA816B" w:rsidR="00987793" w:rsidRPr="00623B01" w:rsidRDefault="00B27FDF" w:rsidP="00B27FDF">
                                <w:pPr>
                                  <w:pStyle w:val="Contactinfo"/>
                                </w:pPr>
                                <w:hyperlink r:id="rId17" w:history="1">
                                  <w:r w:rsidRPr="00B27FDF">
                                    <w:t>Portfolio</w:t>
                                  </w:r>
                                </w:hyperlink>
                              </w:p>
                            </w:txbxContent>
                          </wps:txbx>
                          <wps:bodyPr rot="0" vert="horz" wrap="square" lIns="91440" tIns="45720" rIns="91440" bIns="45720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368392906" name="Picture 6" descr="Earth globe: Americas with solid fill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8">
                              <a:extLst>
                                <a:ext uri="{96DAC541-7B7A-43D3-8B79-37D633B846F1}">
                                  <asvg:svgBlip xmlns:asvg="http://schemas.microsoft.com/office/drawing/2016/SVG/main" r:embed="rId19"/>
                                </a:ext>
                              </a:extLst>
                            </a:blip>
                            <a:srcRect/>
                            <a:stretch/>
                          </pic:blipFill>
                          <pic:spPr bwMode="auto">
                            <a:xfrm>
                              <a:off x="0" y="76835"/>
                              <a:ext cx="269875" cy="269875"/>
                            </a:xfrm>
                            <a:prstGeom prst="rect">
                              <a:avLst/>
                            </a:prstGeom>
                            <a:noFill/>
                          </pic:spPr>
                        </pic:pic>
                      </wpg:grpSp>
                      <wpg:grpSp>
                        <wpg:cNvPr id="1634544925" name="Group 14"/>
                        <wpg:cNvGrpSpPr/>
                        <wpg:grpSpPr>
                          <a:xfrm>
                            <a:off x="5623560" y="434340"/>
                            <a:ext cx="1371600" cy="494665"/>
                            <a:chOff x="-68580" y="-30483"/>
                            <a:chExt cx="1371600" cy="494714"/>
                          </a:xfrm>
                        </wpg:grpSpPr>
                        <wps:wsp>
                          <wps:cNvPr id="1585488323" name="Text Box 20098957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68580" y="-30483"/>
                              <a:ext cx="1371600" cy="494714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8FF68AB" w14:textId="54D2C2E5" w:rsidR="00987793" w:rsidRPr="00623B01" w:rsidRDefault="00B27FDF" w:rsidP="00987793">
                                <w:pPr>
                                  <w:pStyle w:val="Contactinfo"/>
                                </w:pPr>
                                <w:hyperlink r:id="rId20" w:history="1">
                                  <w:r w:rsidRPr="00B27FDF">
                                    <w:t>LinkedIn</w:t>
                                  </w:r>
                                </w:hyperlink>
                              </w:p>
                            </w:txbxContent>
                          </wps:txbx>
                          <wps:bodyPr rot="0" vert="horz" wrap="square" lIns="91440" tIns="45720" rIns="91440" bIns="45720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512863006" name="Picture 6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1">
                              <a:biLevel thresh="75000"/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/>
                          </pic:blipFill>
                          <pic:spPr bwMode="auto">
                            <a:xfrm>
                              <a:off x="0" y="77187"/>
                              <a:ext cx="216000" cy="215438"/>
                            </a:xfrm>
                            <a:prstGeom prst="rect">
                              <a:avLst/>
                            </a:prstGeom>
                            <a:noFill/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BB5D25F" id="Group 19" o:spid="_x0000_s1028" style="position:absolute;left:0;text-align:left;margin-left:-36pt;margin-top:79.8pt;width:611.4pt;height:76.2pt;z-index:251731968" coordsize="77647,9677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">
                <v:rect id="Rectangle 1636135376" o:spid="_x0000_s1029" style="position:absolute;top:304;width:77647;height:93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" fillcolor="#d6dce5 [3205]" stroked="f" strokeweight="1pt"/>
                <v:group id="Group 14" o:spid="_x0000_s1030" style="position:absolute;left:5715;top:152;width:14935;height:4947" coordsize="14935,49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">
                  <v:shape id="Text Box 2009895725" o:spid="_x0000_s1031" type="#_x0000_t202" style="position:absolute;left:1219;width:13716;height:49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" filled="f" stroked="f">
                    <v:textbox>
                      <w:txbxContent>
                        <w:p w14:paraId="6D5F469C" w14:textId="2464193F" w:rsidR="005376B4" w:rsidRPr="00623B01" w:rsidRDefault="00942BFD" w:rsidP="005376B4">
                          <w:pPr>
                            <w:pStyle w:val="Contactinfo"/>
                          </w:pPr>
                          <w:r>
                            <w:t>+91 9058618662</w:t>
                          </w:r>
                        </w:p>
                      </w:txbxContent>
                    </v:textbox>
                  </v:shape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6" o:spid="_x0000_s1032" type="#_x0000_t75" style="position:absolute;top:457;width:2698;height:33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">
                    <v:imagedata r:id="rId22" o:title=""/>
                  </v:shape>
                </v:group>
                <v:group id="Group 18" o:spid="_x0000_s1033" style="position:absolute;left:56235;top:228;width:19272;height:4947" coordsize="19271,49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">
                  <v:shape id="Text Box 729098612" o:spid="_x0000_s1034" type="#_x0000_t202" style="position:absolute;left:1904;width:17367;height:49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" filled="f" stroked="f">
                    <v:textbox>
                      <w:txbxContent>
                        <w:p w14:paraId="4769BA1B" w14:textId="09A14FBB" w:rsidR="005376B4" w:rsidRPr="00623B01" w:rsidRDefault="00D5379B" w:rsidP="005376B4">
                          <w:pPr>
                            <w:pStyle w:val="Contactinfo"/>
                          </w:pPr>
                          <w:r>
                            <w:t>Dehradun</w:t>
                          </w:r>
                          <w:r w:rsidR="00942BFD">
                            <w:t>, U</w:t>
                          </w:r>
                          <w:r w:rsidR="002727AB">
                            <w:t>ttarakhand</w:t>
                          </w:r>
                        </w:p>
                      </w:txbxContent>
                    </v:textbox>
                  </v:shape>
                  <v:shape id="Picture 5" o:spid="_x0000_s1035" type="#_x0000_t75" style="position:absolute;top:685;width:2698;height:33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">
                    <v:imagedata r:id="rId23" o:title=""/>
                  </v:shape>
                </v:group>
                <v:group id="Group 17" o:spid="_x0000_s1036" style="position:absolute;left:26974;width:26518;height:4947" coordsize="26517,49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">
                  <v:shape id="Text Box 864563998" o:spid="_x0000_s1037" type="#_x0000_t202" style="position:absolute;width:26517;height:49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" filled="f" stroked="f">
                    <v:textbox>
                      <w:txbxContent>
                        <w:p w14:paraId="4E5D9655" w14:textId="567A4F60" w:rsidR="005376B4" w:rsidRPr="00623B01" w:rsidRDefault="00942BFD" w:rsidP="005376B4">
                          <w:pPr>
                            <w:pStyle w:val="Contactinfo"/>
                          </w:pPr>
                          <w:r>
                            <w:t>pulkitgautam02@gmail.com</w:t>
                          </w:r>
                        </w:p>
                      </w:txbxContent>
                    </v:textbox>
                  </v:shape>
                  <v:shape id="Picture 4" o:spid="_x0000_s1038" type="#_x0000_t75" style="position:absolute;left:1066;top:685;width:2699;height:33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">
                    <v:imagedata r:id="rId24" o:title=""/>
                  </v:shape>
                </v:group>
                <v:group id="Group 14" o:spid="_x0000_s1039" style="position:absolute;left:5791;top:4419;width:14706;height:4947" coordorigin=",-228" coordsize="14706,49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">
                  <v:shape id="Text Box 2009895725" o:spid="_x0000_s1040" type="#_x0000_t202" style="position:absolute;left:990;top:-228;width:13716;height:49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" filled="f" stroked="f">
                    <v:textbox>
                      <w:txbxContent>
                        <w:p w14:paraId="02BDA74D" w14:textId="2AF62970" w:rsidR="00987793" w:rsidRPr="00623B01" w:rsidRDefault="00987793" w:rsidP="00987793">
                          <w:pPr>
                            <w:pStyle w:val="Contactinfo"/>
                            <w:jc w:val="both"/>
                          </w:pPr>
                          <w:r>
                            <w:t xml:space="preserve">      </w:t>
                          </w:r>
                          <w:hyperlink r:id="rId25" w:history="1">
                            <w:r w:rsidRPr="00987793">
                              <w:t>Git</w:t>
                            </w:r>
                            <w:r>
                              <w:t>H</w:t>
                            </w:r>
                            <w:r w:rsidRPr="00987793">
                              <w:t>ub</w:t>
                            </w:r>
                          </w:hyperlink>
                        </w:p>
                      </w:txbxContent>
                    </v:textbox>
                  </v:shape>
                  <v:shape id="Picture 6" o:spid="_x0000_s1041" type="#_x0000_t75" style="position:absolute;top:768;width:2698;height:26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">
                    <v:imagedata r:id="rId26" o:title=""/>
                  </v:shape>
                </v:group>
                <v:group id="Group 14" o:spid="_x0000_s1042" style="position:absolute;left:31394;top:4343;width:13716;height:4947" coordorigin="-533,-304" coordsize="13716,49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">
                  <v:shape id="Text Box 2009895725" o:spid="_x0000_s1043" type="#_x0000_t202" style="position:absolute;left:-533;top:-304;width:13715;height:49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" filled="f" stroked="f">
                    <v:textbox>
                      <w:txbxContent>
                        <w:p w14:paraId="6E10EBBA" w14:textId="1EDA816B" w:rsidR="00987793" w:rsidRPr="00623B01" w:rsidRDefault="00B27FDF" w:rsidP="00B27FDF">
                          <w:pPr>
                            <w:pStyle w:val="Contactinfo"/>
                          </w:pPr>
                          <w:hyperlink r:id="rId27" w:history="1">
                            <w:r w:rsidRPr="00B27FDF">
                              <w:t>Portfolio</w:t>
                            </w:r>
                          </w:hyperlink>
                        </w:p>
                      </w:txbxContent>
                    </v:textbox>
                  </v:shape>
                  <v:shape id="Picture 6" o:spid="_x0000_s1044" type="#_x0000_t75" alt="Earth globe: Americas with solid fill" style="position:absolute;top:768;width:2698;height:26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">
                    <v:imagedata r:id="rId28" o:title=" Americas with solid fill"/>
                  </v:shape>
                </v:group>
                <v:group id="Group 14" o:spid="_x0000_s1045" style="position:absolute;left:56235;top:4343;width:13716;height:4947" coordorigin="-685,-304" coordsize="13716,49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">
                  <v:shape id="Text Box 2009895725" o:spid="_x0000_s1046" type="#_x0000_t202" style="position:absolute;left:-685;top:-304;width:13715;height:49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" filled="f" stroked="f">
                    <v:textbox>
                      <w:txbxContent>
                        <w:p w14:paraId="48FF68AB" w14:textId="54D2C2E5" w:rsidR="00987793" w:rsidRPr="00623B01" w:rsidRDefault="00B27FDF" w:rsidP="00987793">
                          <w:pPr>
                            <w:pStyle w:val="Contactinfo"/>
                          </w:pPr>
                          <w:hyperlink r:id="rId29" w:history="1">
                            <w:r w:rsidRPr="00B27FDF">
                              <w:t>LinkedIn</w:t>
                            </w:r>
                          </w:hyperlink>
                        </w:p>
                      </w:txbxContent>
                    </v:textbox>
                  </v:shape>
                  <v:shape id="Picture 6" o:spid="_x0000_s1047" type="#_x0000_t75" style="position:absolute;top:771;width:2160;height:21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">
                    <v:imagedata r:id="rId30" o:title="" grayscale="t" bilevel="t"/>
                  </v:shape>
                </v:group>
              </v:group>
            </w:pict>
          </mc:Fallback>
        </mc:AlternateContent>
      </w:r>
      <w:r w:rsidR="0099101C" w:rsidRPr="00444F90">
        <w:rPr>
          <w:noProof/>
          <w:vertAlign w:val="subscript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4215E3E3" wp14:editId="4E52BADB">
                <wp:simplePos x="0" y="0"/>
                <wp:positionH relativeFrom="margin">
                  <wp:posOffset>-228600</wp:posOffset>
                </wp:positionH>
                <wp:positionV relativeFrom="margin">
                  <wp:posOffset>4196773</wp:posOffset>
                </wp:positionV>
                <wp:extent cx="7199630" cy="1772920"/>
                <wp:effectExtent l="0" t="0" r="0" b="0"/>
                <wp:wrapSquare wrapText="bothSides"/>
                <wp:docPr id="1313205083" name="Text Box 13132050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99630" cy="17729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9C5D50" w14:textId="384472BB" w:rsidR="00DF64B4" w:rsidRDefault="00DF64B4" w:rsidP="0099101C">
                            <w:pPr>
                              <w:pStyle w:val="Heading1"/>
                              <w:spacing w:after="160"/>
                            </w:pPr>
                            <w:r w:rsidRPr="00A5057C">
                              <w:t xml:space="preserve">TECHNICAL </w:t>
                            </w:r>
                            <w:r>
                              <w:t>SKILLS</w:t>
                            </w:r>
                          </w:p>
                          <w:p w14:paraId="0AF2CFF1" w14:textId="40FE302B" w:rsidR="00DF64B4" w:rsidRDefault="00DF64B4" w:rsidP="00DF64B4">
                            <w:r w:rsidRPr="00DF64B4">
                              <w:rPr>
                                <w:b/>
                                <w:bCs/>
                              </w:rPr>
                              <w:t>Computer Vision &amp; AI:</w:t>
                            </w:r>
                            <w:r>
                              <w:t xml:space="preserve"> </w:t>
                            </w:r>
                            <w:r w:rsidR="0099101C" w:rsidRPr="0099101C">
                              <w:t>Deep Learning, Object Detection, Image Classification, Image Stabilization, Multisensor Fusion, Image Super Resolution, Infrared Image Processing</w:t>
                            </w:r>
                            <w:r w:rsidR="00A5057C">
                              <w:t xml:space="preserve">, </w:t>
                            </w:r>
                            <w:r w:rsidR="00A5057C" w:rsidRPr="00A5057C">
                              <w:t>Non-Uniformity Correction (NUC), Bad Pixel Replacement (BPR)</w:t>
                            </w:r>
                          </w:p>
                          <w:p w14:paraId="201FFEB5" w14:textId="21F93F39" w:rsidR="00DF64B4" w:rsidRDefault="00DF64B4" w:rsidP="00DF64B4">
                            <w:r w:rsidRPr="00DF64B4">
                              <w:rPr>
                                <w:b/>
                                <w:bCs/>
                              </w:rPr>
                              <w:t>Frameworks:</w:t>
                            </w:r>
                            <w:r>
                              <w:t xml:space="preserve"> </w:t>
                            </w:r>
                            <w:r w:rsidR="0099101C" w:rsidRPr="0099101C">
                              <w:t>TensorFlow, PyTorch, OpenCV, TensorRT</w:t>
                            </w:r>
                          </w:p>
                          <w:p w14:paraId="067B3B67" w14:textId="21BA601E" w:rsidR="00DF64B4" w:rsidRDefault="00DF64B4" w:rsidP="00DF64B4">
                            <w:r w:rsidRPr="00DF64B4">
                              <w:rPr>
                                <w:b/>
                                <w:bCs/>
                              </w:rPr>
                              <w:t>Programming:</w:t>
                            </w:r>
                            <w:r>
                              <w:t xml:space="preserve"> Python, MATLAB</w:t>
                            </w:r>
                            <w:r w:rsidR="0099101C">
                              <w:t>, Verilog</w:t>
                            </w:r>
                          </w:p>
                          <w:p w14:paraId="40A28322" w14:textId="5242AB1F" w:rsidR="00DF64B4" w:rsidRDefault="00DF64B4" w:rsidP="00DF64B4">
                            <w:r w:rsidRPr="00DF64B4">
                              <w:rPr>
                                <w:b/>
                                <w:bCs/>
                              </w:rPr>
                              <w:t>Hardware Acceleration:</w:t>
                            </w:r>
                            <w:r>
                              <w:t xml:space="preserve"> </w:t>
                            </w:r>
                            <w:r w:rsidR="0099101C" w:rsidRPr="0099101C">
                              <w:t xml:space="preserve">NVIDIA Jetson (GPU), </w:t>
                            </w:r>
                            <w:r w:rsidR="00680E1B" w:rsidRPr="0099101C">
                              <w:t>FPGA,</w:t>
                            </w:r>
                            <w:r w:rsidR="0099101C" w:rsidRPr="0099101C">
                              <w:t xml:space="preserve"> CUDA</w:t>
                            </w:r>
                          </w:p>
                          <w:p w14:paraId="358D8957" w14:textId="54371BDD" w:rsidR="00DF64B4" w:rsidRDefault="00DF64B4" w:rsidP="00DF64B4">
                            <w:r w:rsidRPr="00117FDD">
                              <w:rPr>
                                <w:b/>
                                <w:bCs/>
                              </w:rPr>
                              <w:t>Tools:</w:t>
                            </w:r>
                            <w:r>
                              <w:t xml:space="preserve"> </w:t>
                            </w:r>
                            <w:r w:rsidR="0099101C" w:rsidRPr="0099101C">
                              <w:t>Git, ONNX, LabelImg</w:t>
                            </w:r>
                            <w:r w:rsidR="0099101C">
                              <w:t>, VoTT</w:t>
                            </w:r>
                          </w:p>
                          <w:p w14:paraId="6BB4A631" w14:textId="236D6B45" w:rsidR="00DF64B4" w:rsidRPr="00DF64B4" w:rsidRDefault="00DF64B4" w:rsidP="00DF64B4">
                            <w:r w:rsidRPr="00117FDD">
                              <w:rPr>
                                <w:b/>
                                <w:bCs/>
                              </w:rPr>
                              <w:t>Domains:</w:t>
                            </w:r>
                            <w:r>
                              <w:t xml:space="preserve"> </w:t>
                            </w:r>
                            <w:r w:rsidR="0099101C" w:rsidRPr="0099101C">
                              <w:t xml:space="preserve">Electro-Optical Systems, Thermal Imaging, Real-Time Systems, Edge AI, Defense </w:t>
                            </w:r>
                            <w:r w:rsidR="00A5057C">
                              <w:t>Applications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15E3E3" id="Text Box 1313205083" o:spid="_x0000_s1048" type="#_x0000_t202" style="position:absolute;left:0;text-align:left;margin-left:-18pt;margin-top:330.45pt;width:566.9pt;height:139.6pt;z-index:251722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" filled="f" stroked="f">
                <v:textbox>
                  <w:txbxContent>
                    <w:p w14:paraId="4A9C5D50" w14:textId="384472BB" w:rsidR="00DF64B4" w:rsidRDefault="00DF64B4" w:rsidP="0099101C">
                      <w:pPr>
                        <w:pStyle w:val="Heading1"/>
                        <w:spacing w:after="160"/>
                      </w:pPr>
                      <w:r w:rsidRPr="00A5057C">
                        <w:t xml:space="preserve">TECHNICAL </w:t>
                      </w:r>
                      <w:r>
                        <w:t>SKILLS</w:t>
                      </w:r>
                    </w:p>
                    <w:p w14:paraId="0AF2CFF1" w14:textId="40FE302B" w:rsidR="00DF64B4" w:rsidRDefault="00DF64B4" w:rsidP="00DF64B4">
                      <w:r w:rsidRPr="00DF64B4">
                        <w:rPr>
                          <w:b/>
                          <w:bCs/>
                        </w:rPr>
                        <w:t>Computer Vision &amp; AI:</w:t>
                      </w:r>
                      <w:r>
                        <w:t xml:space="preserve"> </w:t>
                      </w:r>
                      <w:r w:rsidR="0099101C" w:rsidRPr="0099101C">
                        <w:t>Deep Learning, Object Detection, Image Classification, Image Stabilization, Multisensor Fusion, Image Super Resolution, Infrared Image Processing</w:t>
                      </w:r>
                      <w:r w:rsidR="00A5057C">
                        <w:t xml:space="preserve">, </w:t>
                      </w:r>
                      <w:r w:rsidR="00A5057C" w:rsidRPr="00A5057C">
                        <w:t>Non-Uniformity Correction (NUC), Bad Pixel Replacement (BPR)</w:t>
                      </w:r>
                    </w:p>
                    <w:p w14:paraId="201FFEB5" w14:textId="21F93F39" w:rsidR="00DF64B4" w:rsidRDefault="00DF64B4" w:rsidP="00DF64B4">
                      <w:r w:rsidRPr="00DF64B4">
                        <w:rPr>
                          <w:b/>
                          <w:bCs/>
                        </w:rPr>
                        <w:t>Frameworks:</w:t>
                      </w:r>
                      <w:r>
                        <w:t xml:space="preserve"> </w:t>
                      </w:r>
                      <w:r w:rsidR="0099101C" w:rsidRPr="0099101C">
                        <w:t>TensorFlow, PyTorch, OpenCV, TensorRT</w:t>
                      </w:r>
                    </w:p>
                    <w:p w14:paraId="067B3B67" w14:textId="21BA601E" w:rsidR="00DF64B4" w:rsidRDefault="00DF64B4" w:rsidP="00DF64B4">
                      <w:r w:rsidRPr="00DF64B4">
                        <w:rPr>
                          <w:b/>
                          <w:bCs/>
                        </w:rPr>
                        <w:t>Programming:</w:t>
                      </w:r>
                      <w:r>
                        <w:t xml:space="preserve"> Python, MATLAB</w:t>
                      </w:r>
                      <w:r w:rsidR="0099101C">
                        <w:t>, Verilog</w:t>
                      </w:r>
                    </w:p>
                    <w:p w14:paraId="40A28322" w14:textId="5242AB1F" w:rsidR="00DF64B4" w:rsidRDefault="00DF64B4" w:rsidP="00DF64B4">
                      <w:r w:rsidRPr="00DF64B4">
                        <w:rPr>
                          <w:b/>
                          <w:bCs/>
                        </w:rPr>
                        <w:t>Hardware Acceleration:</w:t>
                      </w:r>
                      <w:r>
                        <w:t xml:space="preserve"> </w:t>
                      </w:r>
                      <w:r w:rsidR="0099101C" w:rsidRPr="0099101C">
                        <w:t xml:space="preserve">NVIDIA Jetson (GPU), </w:t>
                      </w:r>
                      <w:r w:rsidR="00680E1B" w:rsidRPr="0099101C">
                        <w:t>FPGA,</w:t>
                      </w:r>
                      <w:r w:rsidR="0099101C" w:rsidRPr="0099101C">
                        <w:t xml:space="preserve"> CUDA</w:t>
                      </w:r>
                    </w:p>
                    <w:p w14:paraId="358D8957" w14:textId="54371BDD" w:rsidR="00DF64B4" w:rsidRDefault="00DF64B4" w:rsidP="00DF64B4">
                      <w:r w:rsidRPr="00117FDD">
                        <w:rPr>
                          <w:b/>
                          <w:bCs/>
                        </w:rPr>
                        <w:t>Tools:</w:t>
                      </w:r>
                      <w:r>
                        <w:t xml:space="preserve"> </w:t>
                      </w:r>
                      <w:r w:rsidR="0099101C" w:rsidRPr="0099101C">
                        <w:t>Git, ONNX, LabelImg</w:t>
                      </w:r>
                      <w:r w:rsidR="0099101C">
                        <w:t>, VoTT</w:t>
                      </w:r>
                    </w:p>
                    <w:p w14:paraId="6BB4A631" w14:textId="236D6B45" w:rsidR="00DF64B4" w:rsidRPr="00DF64B4" w:rsidRDefault="00DF64B4" w:rsidP="00DF64B4">
                      <w:r w:rsidRPr="00117FDD">
                        <w:rPr>
                          <w:b/>
                          <w:bCs/>
                        </w:rPr>
                        <w:t>Domains:</w:t>
                      </w:r>
                      <w:r>
                        <w:t xml:space="preserve"> </w:t>
                      </w:r>
                      <w:r w:rsidR="0099101C" w:rsidRPr="0099101C">
                        <w:t xml:space="preserve">Electro-Optical Systems, Thermal Imaging, Real-Time Systems, Edge AI, Defense </w:t>
                      </w:r>
                      <w:r w:rsidR="00A5057C">
                        <w:t>Applications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99101C" w:rsidRPr="00444F90">
        <w:rPr>
          <w:noProof/>
          <w:vertAlign w:val="subscript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75A3DBFC" wp14:editId="4253472D">
                <wp:simplePos x="0" y="0"/>
                <wp:positionH relativeFrom="margin">
                  <wp:posOffset>-215265</wp:posOffset>
                </wp:positionH>
                <wp:positionV relativeFrom="margin">
                  <wp:posOffset>2832793</wp:posOffset>
                </wp:positionV>
                <wp:extent cx="7199630" cy="1440815"/>
                <wp:effectExtent l="0" t="0" r="0" b="0"/>
                <wp:wrapSquare wrapText="bothSides"/>
                <wp:docPr id="1495359365" name="Text Box 14953593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99630" cy="14408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39B39E" w14:textId="74C05AB8" w:rsidR="00DF64B4" w:rsidRDefault="00DF64B4" w:rsidP="0099101C">
                            <w:pPr>
                              <w:pStyle w:val="Heading1"/>
                              <w:spacing w:after="160"/>
                            </w:pPr>
                            <w:r>
                              <w:t>SUMMARY</w:t>
                            </w:r>
                          </w:p>
                          <w:p w14:paraId="617EA9A1" w14:textId="7C615F2E" w:rsidR="00DF64B4" w:rsidRPr="00DF64B4" w:rsidRDefault="0099101C" w:rsidP="0099101C">
                            <w:r w:rsidRPr="0099101C">
                              <w:t>Computer Vision Engineer with 2+ years of experience in electro-optical systems</w:t>
                            </w:r>
                            <w:r w:rsidR="00A5057C">
                              <w:t xml:space="preserve"> at DRDO</w:t>
                            </w:r>
                            <w:r w:rsidRPr="0099101C">
                              <w:t xml:space="preserve">, specializing in </w:t>
                            </w:r>
                            <w:r w:rsidR="00A5057C">
                              <w:t xml:space="preserve">MWIR </w:t>
                            </w:r>
                            <w:r w:rsidRPr="0099101C">
                              <w:t xml:space="preserve">thermal imaging, real-time video processing, and GPU-accelerated AI deployment. </w:t>
                            </w:r>
                            <w:r w:rsidR="00A5057C">
                              <w:t>Skilled</w:t>
                            </w:r>
                            <w:r w:rsidRPr="0099101C">
                              <w:t xml:space="preserve"> in </w:t>
                            </w:r>
                            <w:r w:rsidR="00A5057C" w:rsidRPr="00A5057C">
                              <w:t>fixed-pattern noise removal</w:t>
                            </w:r>
                            <w:r w:rsidRPr="0099101C">
                              <w:t>, multisensor fusion, super-resolution</w:t>
                            </w:r>
                            <w:r w:rsidR="00A5057C">
                              <w:t xml:space="preserve">, </w:t>
                            </w:r>
                            <w:r>
                              <w:t xml:space="preserve">image </w:t>
                            </w:r>
                            <w:r w:rsidRPr="0099101C">
                              <w:t>stabilization</w:t>
                            </w:r>
                            <w:r w:rsidR="00A5057C">
                              <w:t xml:space="preserve"> and </w:t>
                            </w:r>
                            <w:r w:rsidR="00A5057C" w:rsidRPr="0099101C">
                              <w:t>deep learning-based target detection</w:t>
                            </w:r>
                            <w:r w:rsidRPr="0099101C">
                              <w:t>. Hands-on experience deploying inference pipelines on edge platforms (NVIDIA Jetson) for defense applications, with a strong foundation in FPGA-based image processing and real-time system design.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A3DBFC" id="Text Box 1495359365" o:spid="_x0000_s1049" type="#_x0000_t202" style="position:absolute;left:0;text-align:left;margin-left:-16.95pt;margin-top:223.05pt;width:566.9pt;height:113.45pt;z-index:251720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" filled="f" stroked="f">
                <v:textbox>
                  <w:txbxContent>
                    <w:p w14:paraId="6439B39E" w14:textId="74C05AB8" w:rsidR="00DF64B4" w:rsidRDefault="00DF64B4" w:rsidP="0099101C">
                      <w:pPr>
                        <w:pStyle w:val="Heading1"/>
                        <w:spacing w:after="160"/>
                      </w:pPr>
                      <w:r>
                        <w:t>SUMMARY</w:t>
                      </w:r>
                    </w:p>
                    <w:p w14:paraId="617EA9A1" w14:textId="7C615F2E" w:rsidR="00DF64B4" w:rsidRPr="00DF64B4" w:rsidRDefault="0099101C" w:rsidP="0099101C">
                      <w:r w:rsidRPr="0099101C">
                        <w:t>Computer Vision Engineer with 2+ years of experience in electro-optical systems</w:t>
                      </w:r>
                      <w:r w:rsidR="00A5057C">
                        <w:t xml:space="preserve"> at DRDO</w:t>
                      </w:r>
                      <w:r w:rsidRPr="0099101C">
                        <w:t xml:space="preserve">, specializing in </w:t>
                      </w:r>
                      <w:r w:rsidR="00A5057C">
                        <w:t xml:space="preserve">MWIR </w:t>
                      </w:r>
                      <w:r w:rsidRPr="0099101C">
                        <w:t xml:space="preserve">thermal imaging, real-time video processing, and GPU-accelerated AI deployment. </w:t>
                      </w:r>
                      <w:r w:rsidR="00A5057C">
                        <w:t>Skilled</w:t>
                      </w:r>
                      <w:r w:rsidRPr="0099101C">
                        <w:t xml:space="preserve"> in </w:t>
                      </w:r>
                      <w:r w:rsidR="00A5057C" w:rsidRPr="00A5057C">
                        <w:t>fixed-pattern noise removal</w:t>
                      </w:r>
                      <w:r w:rsidRPr="0099101C">
                        <w:t>, multisensor fusion, super-resolution</w:t>
                      </w:r>
                      <w:r w:rsidR="00A5057C">
                        <w:t xml:space="preserve">, </w:t>
                      </w:r>
                      <w:r>
                        <w:t xml:space="preserve">image </w:t>
                      </w:r>
                      <w:r w:rsidRPr="0099101C">
                        <w:t>stabilization</w:t>
                      </w:r>
                      <w:r w:rsidR="00A5057C">
                        <w:t xml:space="preserve"> and </w:t>
                      </w:r>
                      <w:r w:rsidR="00A5057C" w:rsidRPr="0099101C">
                        <w:t>deep learning-based target detection</w:t>
                      </w:r>
                      <w:r w:rsidRPr="0099101C">
                        <w:t>. Hands-on experience deploying inference pipelines on edge platforms (NVIDIA Jetson) for defense applications, with a strong foundation in FPGA-based image processing and real-time system design.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14:paraId="3A2E58FB" w14:textId="46BE3B1B" w:rsidR="008D77C4" w:rsidRPr="003E3383" w:rsidRDefault="00650537" w:rsidP="004116B2">
      <w:bookmarkStart w:id="0" w:name="_Hlk222341078"/>
      <w:bookmarkEnd w:id="0"/>
      <w:r w:rsidRPr="00444F90">
        <w:rPr>
          <w:noProof/>
          <w:vertAlign w:val="subscript"/>
        </w:rPr>
        <w:lastRenderedPageBreak/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57D543B0" wp14:editId="4A92D746">
                <wp:simplePos x="0" y="0"/>
                <wp:positionH relativeFrom="margin">
                  <wp:posOffset>-274320</wp:posOffset>
                </wp:positionH>
                <wp:positionV relativeFrom="margin">
                  <wp:posOffset>6341687</wp:posOffset>
                </wp:positionV>
                <wp:extent cx="7199630" cy="1973580"/>
                <wp:effectExtent l="0" t="0" r="0" b="0"/>
                <wp:wrapSquare wrapText="bothSides"/>
                <wp:docPr id="1366477699" name="Text Box 13664776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99630" cy="19735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FB0A84" w14:textId="2410E9F4" w:rsidR="003C203D" w:rsidRPr="005376B4" w:rsidRDefault="003C203D" w:rsidP="00650537">
                            <w:pPr>
                              <w:pStyle w:val="Heading1"/>
                              <w:spacing w:after="160"/>
                            </w:pPr>
                            <w:r>
                              <w:t>CERTIFICATIONS</w:t>
                            </w:r>
                          </w:p>
                          <w:p w14:paraId="18714634" w14:textId="01E2BF75" w:rsidR="003C203D" w:rsidRPr="005376B4" w:rsidRDefault="003C203D" w:rsidP="003C203D">
                            <w:pPr>
                              <w:pStyle w:val="Heading2"/>
                            </w:pPr>
                            <w:r w:rsidRPr="003C203D">
                              <w:t>The Joy of Computing using Python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2023</w:t>
                            </w:r>
                          </w:p>
                          <w:p w14:paraId="07295994" w14:textId="5D02AE0C" w:rsidR="003C203D" w:rsidRDefault="003C203D" w:rsidP="00934CB2">
                            <w:pPr>
                              <w:spacing w:after="120"/>
                            </w:pPr>
                            <w:r w:rsidRPr="003C203D">
                              <w:t xml:space="preserve">Course by Prof. Sudarshan Iyengar, IIT Ropar </w:t>
                            </w:r>
                            <w:r>
                              <w:t>–</w:t>
                            </w:r>
                            <w:r w:rsidRPr="003C203D">
                              <w:t xml:space="preserve"> NPTEL</w:t>
                            </w:r>
                          </w:p>
                          <w:p w14:paraId="44649934" w14:textId="72D78E6B" w:rsidR="003C203D" w:rsidRPr="005376B4" w:rsidRDefault="003C203D" w:rsidP="003C203D">
                            <w:pPr>
                              <w:pStyle w:val="Heading2"/>
                            </w:pPr>
                            <w:r w:rsidRPr="003C203D">
                              <w:t>An Introduction to Artificial Intelligence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2022</w:t>
                            </w:r>
                          </w:p>
                          <w:p w14:paraId="32DA0D45" w14:textId="4ADBFC91" w:rsidR="003C203D" w:rsidRDefault="003C203D" w:rsidP="00934CB2">
                            <w:pPr>
                              <w:spacing w:after="120"/>
                            </w:pPr>
                            <w:r w:rsidRPr="003C203D">
                              <w:t>Course by Prof. Mausam, IIT Delhi – NPTEL</w:t>
                            </w:r>
                          </w:p>
                          <w:p w14:paraId="7407C13B" w14:textId="527F9170" w:rsidR="003C203D" w:rsidRPr="005376B4" w:rsidRDefault="003C203D" w:rsidP="003C203D">
                            <w:pPr>
                              <w:pStyle w:val="Heading2"/>
                            </w:pPr>
                            <w:r w:rsidRPr="003C203D">
                              <w:t>HTML, CSS, and JavaScript for Web Developers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2020</w:t>
                            </w:r>
                          </w:p>
                          <w:p w14:paraId="60D55AC2" w14:textId="13A18B9F" w:rsidR="003C203D" w:rsidRDefault="003C203D" w:rsidP="003C203D">
                            <w:r w:rsidRPr="003C203D">
                              <w:t>Course by Johns Hopkins University – Coursera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D543B0" id="Text Box 1366477699" o:spid="_x0000_s1050" type="#_x0000_t202" style="position:absolute;left:0;text-align:left;margin-left:-21.6pt;margin-top:499.35pt;width:566.9pt;height:155.4pt;z-index:251716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" filled="f" stroked="f">
                <v:textbox>
                  <w:txbxContent>
                    <w:p w14:paraId="49FB0A84" w14:textId="2410E9F4" w:rsidR="003C203D" w:rsidRPr="005376B4" w:rsidRDefault="003C203D" w:rsidP="00650537">
                      <w:pPr>
                        <w:pStyle w:val="Heading1"/>
                        <w:spacing w:after="160"/>
                      </w:pPr>
                      <w:r>
                        <w:t>CERTIFICATIONS</w:t>
                      </w:r>
                    </w:p>
                    <w:p w14:paraId="18714634" w14:textId="01E2BF75" w:rsidR="003C203D" w:rsidRPr="005376B4" w:rsidRDefault="003C203D" w:rsidP="003C203D">
                      <w:pPr>
                        <w:pStyle w:val="Heading2"/>
                      </w:pPr>
                      <w:r w:rsidRPr="003C203D">
                        <w:t>The Joy of Computing using Python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>2023</w:t>
                      </w:r>
                    </w:p>
                    <w:p w14:paraId="07295994" w14:textId="5D02AE0C" w:rsidR="003C203D" w:rsidRDefault="003C203D" w:rsidP="00934CB2">
                      <w:pPr>
                        <w:spacing w:after="120"/>
                      </w:pPr>
                      <w:r w:rsidRPr="003C203D">
                        <w:t xml:space="preserve">Course by Prof. Sudarshan Iyengar, IIT Ropar </w:t>
                      </w:r>
                      <w:r>
                        <w:t>–</w:t>
                      </w:r>
                      <w:r w:rsidRPr="003C203D">
                        <w:t xml:space="preserve"> NPTEL</w:t>
                      </w:r>
                    </w:p>
                    <w:p w14:paraId="44649934" w14:textId="72D78E6B" w:rsidR="003C203D" w:rsidRPr="005376B4" w:rsidRDefault="003C203D" w:rsidP="003C203D">
                      <w:pPr>
                        <w:pStyle w:val="Heading2"/>
                      </w:pPr>
                      <w:r w:rsidRPr="003C203D">
                        <w:t>An Introduction to Artificial Intelligence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>2022</w:t>
                      </w:r>
                    </w:p>
                    <w:p w14:paraId="32DA0D45" w14:textId="4ADBFC91" w:rsidR="003C203D" w:rsidRDefault="003C203D" w:rsidP="00934CB2">
                      <w:pPr>
                        <w:spacing w:after="120"/>
                      </w:pPr>
                      <w:r w:rsidRPr="003C203D">
                        <w:t>Course by Prof. Mausam, IIT Delhi – NPTEL</w:t>
                      </w:r>
                    </w:p>
                    <w:p w14:paraId="7407C13B" w14:textId="527F9170" w:rsidR="003C203D" w:rsidRPr="005376B4" w:rsidRDefault="003C203D" w:rsidP="003C203D">
                      <w:pPr>
                        <w:pStyle w:val="Heading2"/>
                      </w:pPr>
                      <w:r w:rsidRPr="003C203D">
                        <w:t>HTML, CSS, and JavaScript for Web Developers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>2020</w:t>
                      </w:r>
                    </w:p>
                    <w:p w14:paraId="60D55AC2" w14:textId="13A18B9F" w:rsidR="003C203D" w:rsidRDefault="003C203D" w:rsidP="003C203D">
                      <w:r w:rsidRPr="003C203D">
                        <w:t>Course by Johns Hopkins University – Coursera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Pr="00444F90">
        <w:rPr>
          <w:noProof/>
          <w:vertAlign w:val="subscript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6C522B62" wp14:editId="1560813B">
                <wp:simplePos x="0" y="0"/>
                <wp:positionH relativeFrom="margin">
                  <wp:posOffset>-312420</wp:posOffset>
                </wp:positionH>
                <wp:positionV relativeFrom="margin">
                  <wp:posOffset>5447723</wp:posOffset>
                </wp:positionV>
                <wp:extent cx="7199630" cy="975360"/>
                <wp:effectExtent l="0" t="0" r="0" b="0"/>
                <wp:wrapSquare wrapText="bothSides"/>
                <wp:docPr id="1742102766" name="Text Box 17421027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99630" cy="9753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A9F592" w14:textId="67EF8429" w:rsidR="002120CE" w:rsidRPr="005376B4" w:rsidRDefault="002120CE" w:rsidP="00650537">
                            <w:pPr>
                              <w:pStyle w:val="Heading1"/>
                              <w:spacing w:after="160"/>
                            </w:pPr>
                            <w:r>
                              <w:t>PUBLICATIONs</w:t>
                            </w:r>
                          </w:p>
                          <w:p w14:paraId="096A032A" w14:textId="2B2DE353" w:rsidR="00895A8D" w:rsidRDefault="002120CE" w:rsidP="00895A8D">
                            <w:pPr>
                              <w:pStyle w:val="Heading2"/>
                              <w:numPr>
                                <w:ilvl w:val="0"/>
                                <w:numId w:val="7"/>
                              </w:numPr>
                              <w:ind w:left="284" w:hanging="284"/>
                            </w:pPr>
                            <w:r w:rsidRPr="002120CE">
                              <w:t xml:space="preserve"> “Hardware Implementation of Fixed-Pattern Noise Removal Algorithm for a</w:t>
                            </w:r>
                            <w:r w:rsidR="00E15BB6">
                              <w:t>n</w:t>
                            </w:r>
                            <w:r w:rsidRPr="002120CE">
                              <w:t xml:space="preserve"> HD Infrared Detector”</w:t>
                            </w:r>
                          </w:p>
                          <w:p w14:paraId="505DE8E7" w14:textId="54E52984" w:rsidR="002120CE" w:rsidRPr="00895A8D" w:rsidRDefault="002120CE" w:rsidP="00895A8D">
                            <w:pPr>
                              <w:ind w:left="284"/>
                            </w:pPr>
                            <w:r w:rsidRPr="00E15BB6">
                              <w:rPr>
                                <w:i/>
                                <w:iCs/>
                              </w:rPr>
                              <w:t>International Conference on Electro-Optics and Photonics (EOP)</w:t>
                            </w:r>
                            <w:r w:rsidRPr="00895A8D">
                              <w:t>, Springer Nature, 2025</w:t>
                            </w:r>
                            <w:r w:rsidR="0004626A">
                              <w:t>.</w:t>
                            </w:r>
                          </w:p>
                          <w:p w14:paraId="3DBCC54D" w14:textId="77777777" w:rsidR="002120CE" w:rsidRDefault="002120CE" w:rsidP="002120CE"/>
                          <w:p w14:paraId="0DE9FD95" w14:textId="77777777" w:rsidR="002120CE" w:rsidRDefault="002120CE" w:rsidP="002120CE"/>
                          <w:p w14:paraId="64B1F21A" w14:textId="77777777" w:rsidR="002120CE" w:rsidRPr="00B00FFD" w:rsidRDefault="002120CE" w:rsidP="002120C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522B62" id="Text Box 1742102766" o:spid="_x0000_s1051" type="#_x0000_t202" style="position:absolute;left:0;text-align:left;margin-left:-24.6pt;margin-top:428.95pt;width:566.9pt;height:76.8pt;z-index:251714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" filled="f" stroked="f">
                <v:textbox>
                  <w:txbxContent>
                    <w:p w14:paraId="5AA9F592" w14:textId="67EF8429" w:rsidR="002120CE" w:rsidRPr="005376B4" w:rsidRDefault="002120CE" w:rsidP="00650537">
                      <w:pPr>
                        <w:pStyle w:val="Heading1"/>
                        <w:spacing w:after="160"/>
                      </w:pPr>
                      <w:r>
                        <w:t>PUBLICATIONs</w:t>
                      </w:r>
                    </w:p>
                    <w:p w14:paraId="096A032A" w14:textId="2B2DE353" w:rsidR="00895A8D" w:rsidRDefault="002120CE" w:rsidP="00895A8D">
                      <w:pPr>
                        <w:pStyle w:val="Heading2"/>
                        <w:numPr>
                          <w:ilvl w:val="0"/>
                          <w:numId w:val="7"/>
                        </w:numPr>
                        <w:ind w:left="284" w:hanging="284"/>
                      </w:pPr>
                      <w:r w:rsidRPr="002120CE">
                        <w:t xml:space="preserve"> “Hardware Implementation of Fixed-Pattern Noise Removal Algorithm for a</w:t>
                      </w:r>
                      <w:r w:rsidR="00E15BB6">
                        <w:t>n</w:t>
                      </w:r>
                      <w:r w:rsidRPr="002120CE">
                        <w:t xml:space="preserve"> HD Infrared Detector”</w:t>
                      </w:r>
                    </w:p>
                    <w:p w14:paraId="505DE8E7" w14:textId="54E52984" w:rsidR="002120CE" w:rsidRPr="00895A8D" w:rsidRDefault="002120CE" w:rsidP="00895A8D">
                      <w:pPr>
                        <w:ind w:left="284"/>
                      </w:pPr>
                      <w:r w:rsidRPr="00E15BB6">
                        <w:rPr>
                          <w:i/>
                          <w:iCs/>
                        </w:rPr>
                        <w:t>International Conference on Electro-Optics and Photonics (EOP)</w:t>
                      </w:r>
                      <w:r w:rsidRPr="00895A8D">
                        <w:t>, Springer Nature, 2025</w:t>
                      </w:r>
                      <w:r w:rsidR="0004626A">
                        <w:t>.</w:t>
                      </w:r>
                    </w:p>
                    <w:p w14:paraId="3DBCC54D" w14:textId="77777777" w:rsidR="002120CE" w:rsidRDefault="002120CE" w:rsidP="002120CE"/>
                    <w:p w14:paraId="0DE9FD95" w14:textId="77777777" w:rsidR="002120CE" w:rsidRDefault="002120CE" w:rsidP="002120CE"/>
                    <w:p w14:paraId="64B1F21A" w14:textId="77777777" w:rsidR="002120CE" w:rsidRPr="00B00FFD" w:rsidRDefault="002120CE" w:rsidP="002120CE"/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E411A8" w:rsidRPr="00444F90">
        <w:rPr>
          <w:noProof/>
          <w:vertAlign w:val="subscript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3CB83F2D" wp14:editId="7CA73C21">
                <wp:simplePos x="0" y="0"/>
                <wp:positionH relativeFrom="margin">
                  <wp:posOffset>-274320</wp:posOffset>
                </wp:positionH>
                <wp:positionV relativeFrom="margin">
                  <wp:posOffset>4547177</wp:posOffset>
                </wp:positionV>
                <wp:extent cx="7199630" cy="929640"/>
                <wp:effectExtent l="0" t="0" r="0" b="3810"/>
                <wp:wrapSquare wrapText="bothSides"/>
                <wp:docPr id="1688928477" name="Text Box 16889284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99630" cy="9296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5B71DD" w14:textId="77777777" w:rsidR="00117FDD" w:rsidRPr="005376B4" w:rsidRDefault="00117FDD" w:rsidP="00650537">
                            <w:pPr>
                              <w:pStyle w:val="Heading1"/>
                              <w:spacing w:after="160"/>
                            </w:pPr>
                            <w:r>
                              <w:t>EDUCATION</w:t>
                            </w:r>
                          </w:p>
                          <w:p w14:paraId="422BE9B3" w14:textId="4BAD9E2A" w:rsidR="00117FDD" w:rsidRPr="00EA2D5E" w:rsidRDefault="00117FDD" w:rsidP="00117FDD">
                            <w:pPr>
                              <w:pStyle w:val="Heading2"/>
                            </w:pPr>
                            <w:r>
                              <w:t>B. Tech. in Electronics and Communication</w:t>
                            </w:r>
                            <w:r w:rsidR="00E411A8">
                              <w:t xml:space="preserve"> Engineering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 w:rsidR="00E411A8">
                              <w:t xml:space="preserve">            </w:t>
                            </w:r>
                            <w:r>
                              <w:t xml:space="preserve">   </w:t>
                            </w:r>
                            <w:r w:rsidR="00E411A8">
                              <w:t>CGPA</w:t>
                            </w:r>
                            <w:r w:rsidR="00E411A8">
                              <w:t xml:space="preserve"> </w:t>
                            </w:r>
                            <w:r>
                              <w:t>7.54</w:t>
                            </w:r>
                            <w:r w:rsidR="00E411A8">
                              <w:t>/10</w:t>
                            </w:r>
                            <w:r>
                              <w:t xml:space="preserve"> </w:t>
                            </w:r>
                          </w:p>
                          <w:p w14:paraId="29B15DA2" w14:textId="3BA3314C" w:rsidR="00117FDD" w:rsidRPr="005376B4" w:rsidRDefault="00117FDD" w:rsidP="00117FDD">
                            <w:pPr>
                              <w:pStyle w:val="Heading3"/>
                              <w:spacing w:after="120"/>
                            </w:pPr>
                            <w:r>
                              <w:t xml:space="preserve">National Institute of Technology </w:t>
                            </w:r>
                            <w:r w:rsidR="00AA051A">
                              <w:t xml:space="preserve">Patna </w:t>
                            </w:r>
                            <w:r w:rsidR="00AA051A" w:rsidRPr="00EA2D5E">
                              <w:t>|</w:t>
                            </w:r>
                            <w:r w:rsidRPr="00EA2D5E">
                              <w:t xml:space="preserve"> 20</w:t>
                            </w:r>
                            <w:r>
                              <w:t>20</w:t>
                            </w:r>
                            <w:r w:rsidRPr="00EA2D5E">
                              <w:t xml:space="preserve"> – </w:t>
                            </w:r>
                            <w:r>
                              <w:t>2024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B83F2D" id="Text Box 1688928477" o:spid="_x0000_s1052" type="#_x0000_t202" style="position:absolute;left:0;text-align:left;margin-left:-21.6pt;margin-top:358.05pt;width:566.9pt;height:73.2pt;z-index:251724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" filled="f" stroked="f">
                <v:textbox>
                  <w:txbxContent>
                    <w:p w14:paraId="0F5B71DD" w14:textId="77777777" w:rsidR="00117FDD" w:rsidRPr="005376B4" w:rsidRDefault="00117FDD" w:rsidP="00650537">
                      <w:pPr>
                        <w:pStyle w:val="Heading1"/>
                        <w:spacing w:after="160"/>
                      </w:pPr>
                      <w:r>
                        <w:t>EDUCATION</w:t>
                      </w:r>
                    </w:p>
                    <w:p w14:paraId="422BE9B3" w14:textId="4BAD9E2A" w:rsidR="00117FDD" w:rsidRPr="00EA2D5E" w:rsidRDefault="00117FDD" w:rsidP="00117FDD">
                      <w:pPr>
                        <w:pStyle w:val="Heading2"/>
                      </w:pPr>
                      <w:r>
                        <w:t>B. Tech. in Electronics and Communication</w:t>
                      </w:r>
                      <w:r w:rsidR="00E411A8">
                        <w:t xml:space="preserve"> Engineering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 w:rsidR="00E411A8">
                        <w:t xml:space="preserve">            </w:t>
                      </w:r>
                      <w:r>
                        <w:t xml:space="preserve">   </w:t>
                      </w:r>
                      <w:r w:rsidR="00E411A8">
                        <w:t>CGPA</w:t>
                      </w:r>
                      <w:r w:rsidR="00E411A8">
                        <w:t xml:space="preserve"> </w:t>
                      </w:r>
                      <w:r>
                        <w:t>7.54</w:t>
                      </w:r>
                      <w:r w:rsidR="00E411A8">
                        <w:t>/10</w:t>
                      </w:r>
                      <w:r>
                        <w:t xml:space="preserve"> </w:t>
                      </w:r>
                    </w:p>
                    <w:p w14:paraId="29B15DA2" w14:textId="3BA3314C" w:rsidR="00117FDD" w:rsidRPr="005376B4" w:rsidRDefault="00117FDD" w:rsidP="00117FDD">
                      <w:pPr>
                        <w:pStyle w:val="Heading3"/>
                        <w:spacing w:after="120"/>
                      </w:pPr>
                      <w:r>
                        <w:t xml:space="preserve">National Institute of Technology </w:t>
                      </w:r>
                      <w:r w:rsidR="00AA051A">
                        <w:t xml:space="preserve">Patna </w:t>
                      </w:r>
                      <w:r w:rsidR="00AA051A" w:rsidRPr="00EA2D5E">
                        <w:t>|</w:t>
                      </w:r>
                      <w:r w:rsidRPr="00EA2D5E">
                        <w:t xml:space="preserve"> 20</w:t>
                      </w:r>
                      <w:r>
                        <w:t>20</w:t>
                      </w:r>
                      <w:r w:rsidRPr="00EA2D5E">
                        <w:t xml:space="preserve"> – </w:t>
                      </w:r>
                      <w:r>
                        <w:t>2024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E411A8" w:rsidRPr="00444F90">
        <w:rPr>
          <w:noProof/>
          <w:vertAlign w:val="subscript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5EC7CC12" wp14:editId="0AEE6489">
                <wp:simplePos x="0" y="0"/>
                <wp:positionH relativeFrom="margin">
                  <wp:posOffset>-277495</wp:posOffset>
                </wp:positionH>
                <wp:positionV relativeFrom="margin">
                  <wp:posOffset>1987608</wp:posOffset>
                </wp:positionV>
                <wp:extent cx="7199630" cy="2569845"/>
                <wp:effectExtent l="0" t="0" r="0" b="1905"/>
                <wp:wrapSquare wrapText="bothSides"/>
                <wp:docPr id="568118895" name="Text Box 5681188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99630" cy="25698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C18EBF" w14:textId="704E496B" w:rsidR="00A50696" w:rsidRPr="005376B4" w:rsidRDefault="00A50696" w:rsidP="00754F2E">
                            <w:pPr>
                              <w:pStyle w:val="Heading1"/>
                              <w:spacing w:after="160"/>
                            </w:pPr>
                            <w:r>
                              <w:t>PROJECTS</w:t>
                            </w:r>
                          </w:p>
                          <w:p w14:paraId="3238057B" w14:textId="612B1C8E" w:rsidR="00A50696" w:rsidRPr="005376B4" w:rsidRDefault="00A50696" w:rsidP="00A50696">
                            <w:pPr>
                              <w:pStyle w:val="Heading2"/>
                            </w:pPr>
                            <w:r w:rsidRPr="00A50696">
                              <w:t>Deep-Learning Based Real-Time Target Detection in Thermal Imaging Systems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175C8549" w14:textId="33E1CAED" w:rsidR="00A50696" w:rsidRDefault="008D22A5" w:rsidP="00A50696">
                            <w:r w:rsidRPr="008D22A5">
                              <w:t xml:space="preserve">Implemented and benchmarked </w:t>
                            </w:r>
                            <w:r w:rsidR="00E95051">
                              <w:t xml:space="preserve">deep learning </w:t>
                            </w:r>
                            <w:r w:rsidRPr="008D22A5">
                              <w:t xml:space="preserve">models </w:t>
                            </w:r>
                            <w:r w:rsidR="00E95051" w:rsidRPr="00754F2E">
                              <w:t>—</w:t>
                            </w:r>
                            <w:r w:rsidR="00E95051">
                              <w:t xml:space="preserve"> </w:t>
                            </w:r>
                            <w:r w:rsidRPr="008D22A5">
                              <w:t>YOLOv7</w:t>
                            </w:r>
                            <w:r w:rsidR="007A7CCC">
                              <w:t>, R</w:t>
                            </w:r>
                            <w:r w:rsidR="00E95051">
                              <w:t>-</w:t>
                            </w:r>
                            <w:r w:rsidR="007A7CCC">
                              <w:t xml:space="preserve">CNN and </w:t>
                            </w:r>
                            <w:r w:rsidRPr="008D22A5">
                              <w:t>Faster R-CNN using TensorFlow</w:t>
                            </w:r>
                            <w:r w:rsidR="00E95051">
                              <w:t xml:space="preserve"> and </w:t>
                            </w:r>
                            <w:r w:rsidRPr="008D22A5">
                              <w:t>PyTorch real-time thermal detection</w:t>
                            </w:r>
                            <w:r w:rsidR="001B293F">
                              <w:t xml:space="preserve"> on GPU based platform.</w:t>
                            </w:r>
                          </w:p>
                          <w:p w14:paraId="3C7E892A" w14:textId="77777777" w:rsidR="008D22A5" w:rsidRDefault="008D22A5" w:rsidP="00A50696"/>
                          <w:p w14:paraId="55F628BF" w14:textId="36973389" w:rsidR="00A50696" w:rsidRPr="00EA2D5E" w:rsidRDefault="00A50696" w:rsidP="00A50696">
                            <w:pPr>
                              <w:pStyle w:val="Heading2"/>
                            </w:pPr>
                            <w:r w:rsidRPr="00A50696">
                              <w:t xml:space="preserve">Design </w:t>
                            </w:r>
                            <w:r>
                              <w:t xml:space="preserve">and Simulation </w:t>
                            </w:r>
                            <w:r w:rsidRPr="00A50696">
                              <w:t>of Approximate Parallel Prefix Adder with Carry-Skip</w:t>
                            </w:r>
                            <w:r>
                              <w:t xml:space="preserve"> in Vivado</w:t>
                            </w:r>
                            <w:r w:rsidR="00B263C7">
                              <w:t xml:space="preserve"> 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3E13B46B" w14:textId="03711520" w:rsidR="008402C4" w:rsidRDefault="00B263C7" w:rsidP="00B263C7">
                            <w:r>
                              <w:t>Designed</w:t>
                            </w:r>
                            <w:r w:rsidR="00CE2E00">
                              <w:t xml:space="preserve"> an</w:t>
                            </w:r>
                            <w:r>
                              <w:t xml:space="preserve"> approximate </w:t>
                            </w:r>
                            <w:r w:rsidR="00E411A8">
                              <w:t xml:space="preserve">parallel </w:t>
                            </w:r>
                            <w:r>
                              <w:t xml:space="preserve">prefix adder in Verilog and </w:t>
                            </w:r>
                            <w:r w:rsidR="00CB5AA3">
                              <w:t>a</w:t>
                            </w:r>
                            <w:r>
                              <w:t>nalyzed accuracy vs</w:t>
                            </w:r>
                            <w:r w:rsidR="00E411A8">
                              <w:t>.</w:t>
                            </w:r>
                            <w:r>
                              <w:t xml:space="preserve"> delay vs</w:t>
                            </w:r>
                            <w:r w:rsidR="00E411A8">
                              <w:t>.</w:t>
                            </w:r>
                            <w:r>
                              <w:t xml:space="preserve"> </w:t>
                            </w:r>
                            <w:r w:rsidR="00E411A8" w:rsidRPr="00E411A8">
                              <w:t>hardware utilization trade-offs</w:t>
                            </w:r>
                            <w:r w:rsidR="00E411A8">
                              <w:t xml:space="preserve"> </w:t>
                            </w:r>
                            <w:r w:rsidR="00E411A8" w:rsidRPr="00E411A8">
                              <w:t>using Vivado simulation tools</w:t>
                            </w:r>
                            <w:r w:rsidR="00E411A8">
                              <w:t>.</w:t>
                            </w:r>
                          </w:p>
                          <w:p w14:paraId="1F4C6769" w14:textId="77777777" w:rsidR="00CB5AA3" w:rsidRDefault="00CB5AA3" w:rsidP="00B263C7"/>
                          <w:p w14:paraId="058B854C" w14:textId="4356467D" w:rsidR="008402C4" w:rsidRPr="00EA2D5E" w:rsidRDefault="009A1BA6" w:rsidP="008402C4">
                            <w:pPr>
                              <w:pStyle w:val="Heading2"/>
                            </w:pPr>
                            <w:r w:rsidRPr="009A1BA6">
                              <w:t>Object Detection and Counting by Shape and Colour using Blob Analysis</w:t>
                            </w:r>
                            <w:r>
                              <w:t xml:space="preserve"> in MATLAB</w:t>
                            </w:r>
                            <w:r w:rsidR="008402C4">
                              <w:tab/>
                            </w:r>
                            <w:r w:rsidR="008402C4">
                              <w:tab/>
                            </w:r>
                          </w:p>
                          <w:p w14:paraId="356D1A29" w14:textId="492F21C8" w:rsidR="008402C4" w:rsidRPr="00B00FFD" w:rsidRDefault="00E411A8" w:rsidP="00E411A8">
                            <w:r w:rsidRPr="00E411A8">
                              <w:t>Implemented an object detection and counting pipeline using Blob Analysis, image segmentation, and contour detection in MATLAB.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C7CC12" id="Text Box 568118895" o:spid="_x0000_s1053" type="#_x0000_t202" style="position:absolute;left:0;text-align:left;margin-left:-21.85pt;margin-top:156.5pt;width:566.9pt;height:202.35pt;z-index:251712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" filled="f" stroked="f">
                <v:textbox>
                  <w:txbxContent>
                    <w:p w14:paraId="59C18EBF" w14:textId="704E496B" w:rsidR="00A50696" w:rsidRPr="005376B4" w:rsidRDefault="00A50696" w:rsidP="00754F2E">
                      <w:pPr>
                        <w:pStyle w:val="Heading1"/>
                        <w:spacing w:after="160"/>
                      </w:pPr>
                      <w:r>
                        <w:t>PROJECTS</w:t>
                      </w:r>
                    </w:p>
                    <w:p w14:paraId="3238057B" w14:textId="612B1C8E" w:rsidR="00A50696" w:rsidRPr="005376B4" w:rsidRDefault="00A50696" w:rsidP="00A50696">
                      <w:pPr>
                        <w:pStyle w:val="Heading2"/>
                      </w:pPr>
                      <w:r w:rsidRPr="00A50696">
                        <w:t>Deep-Learning Based Real-Time Target Detection in Thermal Imaging Systems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</w:p>
                    <w:p w14:paraId="175C8549" w14:textId="33E1CAED" w:rsidR="00A50696" w:rsidRDefault="008D22A5" w:rsidP="00A50696">
                      <w:r w:rsidRPr="008D22A5">
                        <w:t xml:space="preserve">Implemented and benchmarked </w:t>
                      </w:r>
                      <w:r w:rsidR="00E95051">
                        <w:t xml:space="preserve">deep learning </w:t>
                      </w:r>
                      <w:r w:rsidRPr="008D22A5">
                        <w:t xml:space="preserve">models </w:t>
                      </w:r>
                      <w:r w:rsidR="00E95051" w:rsidRPr="00754F2E">
                        <w:t>—</w:t>
                      </w:r>
                      <w:r w:rsidR="00E95051">
                        <w:t xml:space="preserve"> </w:t>
                      </w:r>
                      <w:r w:rsidRPr="008D22A5">
                        <w:t>YOLOv7</w:t>
                      </w:r>
                      <w:r w:rsidR="007A7CCC">
                        <w:t>, R</w:t>
                      </w:r>
                      <w:r w:rsidR="00E95051">
                        <w:t>-</w:t>
                      </w:r>
                      <w:r w:rsidR="007A7CCC">
                        <w:t xml:space="preserve">CNN and </w:t>
                      </w:r>
                      <w:r w:rsidRPr="008D22A5">
                        <w:t>Faster R-CNN using TensorFlow</w:t>
                      </w:r>
                      <w:r w:rsidR="00E95051">
                        <w:t xml:space="preserve"> and </w:t>
                      </w:r>
                      <w:r w:rsidRPr="008D22A5">
                        <w:t>PyTorch real-time thermal detection</w:t>
                      </w:r>
                      <w:r w:rsidR="001B293F">
                        <w:t xml:space="preserve"> on GPU based platform.</w:t>
                      </w:r>
                    </w:p>
                    <w:p w14:paraId="3C7E892A" w14:textId="77777777" w:rsidR="008D22A5" w:rsidRDefault="008D22A5" w:rsidP="00A50696"/>
                    <w:p w14:paraId="55F628BF" w14:textId="36973389" w:rsidR="00A50696" w:rsidRPr="00EA2D5E" w:rsidRDefault="00A50696" w:rsidP="00A50696">
                      <w:pPr>
                        <w:pStyle w:val="Heading2"/>
                      </w:pPr>
                      <w:r w:rsidRPr="00A50696">
                        <w:t xml:space="preserve">Design </w:t>
                      </w:r>
                      <w:r>
                        <w:t xml:space="preserve">and Simulation </w:t>
                      </w:r>
                      <w:r w:rsidRPr="00A50696">
                        <w:t>of Approximate Parallel Prefix Adder with Carry-Skip</w:t>
                      </w:r>
                      <w:r>
                        <w:t xml:space="preserve"> in Vivado</w:t>
                      </w:r>
                      <w:r w:rsidR="00B263C7">
                        <w:t xml:space="preserve"> 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</w:p>
                    <w:p w14:paraId="3E13B46B" w14:textId="03711520" w:rsidR="008402C4" w:rsidRDefault="00B263C7" w:rsidP="00B263C7">
                      <w:r>
                        <w:t>Designed</w:t>
                      </w:r>
                      <w:r w:rsidR="00CE2E00">
                        <w:t xml:space="preserve"> an</w:t>
                      </w:r>
                      <w:r>
                        <w:t xml:space="preserve"> approximate </w:t>
                      </w:r>
                      <w:r w:rsidR="00E411A8">
                        <w:t xml:space="preserve">parallel </w:t>
                      </w:r>
                      <w:r>
                        <w:t xml:space="preserve">prefix adder in Verilog and </w:t>
                      </w:r>
                      <w:r w:rsidR="00CB5AA3">
                        <w:t>a</w:t>
                      </w:r>
                      <w:r>
                        <w:t>nalyzed accuracy vs</w:t>
                      </w:r>
                      <w:r w:rsidR="00E411A8">
                        <w:t>.</w:t>
                      </w:r>
                      <w:r>
                        <w:t xml:space="preserve"> delay vs</w:t>
                      </w:r>
                      <w:r w:rsidR="00E411A8">
                        <w:t>.</w:t>
                      </w:r>
                      <w:r>
                        <w:t xml:space="preserve"> </w:t>
                      </w:r>
                      <w:r w:rsidR="00E411A8" w:rsidRPr="00E411A8">
                        <w:t>hardware utilization trade-offs</w:t>
                      </w:r>
                      <w:r w:rsidR="00E411A8">
                        <w:t xml:space="preserve"> </w:t>
                      </w:r>
                      <w:r w:rsidR="00E411A8" w:rsidRPr="00E411A8">
                        <w:t>using Vivado simulation tools</w:t>
                      </w:r>
                      <w:r w:rsidR="00E411A8">
                        <w:t>.</w:t>
                      </w:r>
                    </w:p>
                    <w:p w14:paraId="1F4C6769" w14:textId="77777777" w:rsidR="00CB5AA3" w:rsidRDefault="00CB5AA3" w:rsidP="00B263C7"/>
                    <w:p w14:paraId="058B854C" w14:textId="4356467D" w:rsidR="008402C4" w:rsidRPr="00EA2D5E" w:rsidRDefault="009A1BA6" w:rsidP="008402C4">
                      <w:pPr>
                        <w:pStyle w:val="Heading2"/>
                      </w:pPr>
                      <w:r w:rsidRPr="009A1BA6">
                        <w:t>Object Detection and Counting by Shape and Colour using Blob Analysis</w:t>
                      </w:r>
                      <w:r>
                        <w:t xml:space="preserve"> in MATLAB</w:t>
                      </w:r>
                      <w:r w:rsidR="008402C4">
                        <w:tab/>
                      </w:r>
                      <w:r w:rsidR="008402C4">
                        <w:tab/>
                      </w:r>
                    </w:p>
                    <w:p w14:paraId="356D1A29" w14:textId="492F21C8" w:rsidR="008402C4" w:rsidRPr="00B00FFD" w:rsidRDefault="00E411A8" w:rsidP="00E411A8">
                      <w:r w:rsidRPr="00E411A8">
                        <w:t>Implemented an object detection and counting pipeline using Blob Analysis, image segmentation, and contour detection in MATLAB.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F2273A" w:rsidRPr="00444F90">
        <w:rPr>
          <w:noProof/>
          <w:vertAlign w:val="subscript"/>
        </w:rPr>
        <mc:AlternateContent>
          <mc:Choice Requires="wps">
            <w:drawing>
              <wp:anchor distT="45720" distB="45720" distL="114300" distR="114300" simplePos="0" relativeHeight="251710464" behindDoc="0" locked="1" layoutInCell="1" allowOverlap="1" wp14:anchorId="3F79EC47" wp14:editId="079D406E">
                <wp:simplePos x="0" y="0"/>
                <wp:positionH relativeFrom="margin">
                  <wp:posOffset>-167640</wp:posOffset>
                </wp:positionH>
                <wp:positionV relativeFrom="margin">
                  <wp:posOffset>249555</wp:posOffset>
                </wp:positionV>
                <wp:extent cx="7199630" cy="1821180"/>
                <wp:effectExtent l="0" t="0" r="0" b="0"/>
                <wp:wrapSquare wrapText="bothSides"/>
                <wp:docPr id="361168542" name="Text Box 3611685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99630" cy="18211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5AE474" w14:textId="77777777" w:rsidR="00934CB2" w:rsidRDefault="00934CB2" w:rsidP="00934CB2">
                            <w:pPr>
                              <w:pStyle w:val="Heading2"/>
                            </w:pPr>
                            <w:r>
                              <w:t>Intern</w:t>
                            </w:r>
                          </w:p>
                          <w:p w14:paraId="20FAFC6D" w14:textId="77777777" w:rsidR="00934CB2" w:rsidRPr="00DA6314" w:rsidRDefault="00934CB2" w:rsidP="00934CB2">
                            <w:pPr>
                              <w:pStyle w:val="Heading3"/>
                            </w:pPr>
                            <w:r>
                              <w:t>IRDE, DRDO, Dehradun</w:t>
                            </w:r>
                            <w:r w:rsidRPr="00EA2D5E">
                              <w:t xml:space="preserve"> | </w:t>
                            </w:r>
                            <w:r>
                              <w:t>January 2024</w:t>
                            </w:r>
                            <w:r w:rsidRPr="00EA2D5E">
                              <w:t xml:space="preserve"> – </w:t>
                            </w:r>
                            <w:r>
                              <w:t>June 2024</w:t>
                            </w:r>
                          </w:p>
                          <w:p w14:paraId="57B2A39C" w14:textId="7552F46A" w:rsidR="00934CB2" w:rsidRDefault="00934CB2" w:rsidP="00934CB2">
                            <w:pPr>
                              <w:rPr>
                                <w:i/>
                                <w:iCs/>
                              </w:rPr>
                            </w:pPr>
                            <w:r>
                              <w:t xml:space="preserve">Internship at </w:t>
                            </w:r>
                            <w:r w:rsidRPr="000115E9">
                              <w:t>Thermal Imaging Laboratory</w:t>
                            </w:r>
                            <w:r>
                              <w:t xml:space="preserve"> on “</w:t>
                            </w:r>
                            <w:r w:rsidRPr="00340757">
                              <w:rPr>
                                <w:b/>
                                <w:bCs/>
                                <w:i/>
                                <w:iCs/>
                              </w:rPr>
                              <w:t>Real-Time Target Detection in Thermal Imaging Systems on GPU based Platform</w:t>
                            </w:r>
                            <w:r w:rsidRPr="00596C5B">
                              <w:rPr>
                                <w:i/>
                                <w:iCs/>
                              </w:rPr>
                              <w:t>”</w:t>
                            </w:r>
                          </w:p>
                          <w:p w14:paraId="7B3B727B" w14:textId="4F18970C" w:rsidR="00934CB2" w:rsidRDefault="00A179A2" w:rsidP="004272B4">
                            <w:pPr>
                              <w:pStyle w:val="ListBullet"/>
                              <w:tabs>
                                <w:tab w:val="clear" w:pos="360"/>
                                <w:tab w:val="num" w:pos="720"/>
                              </w:tabs>
                              <w:ind w:left="720"/>
                            </w:pPr>
                            <w:r w:rsidRPr="00A179A2">
                              <w:t>Built and deployed a real-time thermal target detection pipeline on NVIDIA Jetson AGX Orin</w:t>
                            </w:r>
                            <w:r>
                              <w:t>.</w:t>
                            </w:r>
                          </w:p>
                          <w:p w14:paraId="32A3DE95" w14:textId="40FA41EC" w:rsidR="00934CB2" w:rsidRDefault="00934CB2" w:rsidP="004272B4">
                            <w:pPr>
                              <w:pStyle w:val="ListBullet"/>
                              <w:tabs>
                                <w:tab w:val="clear" w:pos="360"/>
                                <w:tab w:val="num" w:pos="720"/>
                              </w:tabs>
                              <w:ind w:left="720"/>
                            </w:pPr>
                            <w:r w:rsidRPr="00C82AD7">
                              <w:t xml:space="preserve">Created and annotated </w:t>
                            </w:r>
                            <w:r w:rsidRPr="00A179A2">
                              <w:rPr>
                                <w:b/>
                                <w:bCs/>
                              </w:rPr>
                              <w:t>thermal imaging dataset</w:t>
                            </w:r>
                            <w:r w:rsidR="00F719AF">
                              <w:rPr>
                                <w:b/>
                                <w:bCs/>
                              </w:rPr>
                              <w:t>s</w:t>
                            </w:r>
                            <w:r w:rsidRPr="00C82AD7">
                              <w:t xml:space="preserve"> </w:t>
                            </w:r>
                            <w:r w:rsidR="00754F2E" w:rsidRPr="00754F2E">
                              <w:t>for model training, validation, and evaluation</w:t>
                            </w:r>
                            <w:r w:rsidRPr="00C82AD7">
                              <w:t>.</w:t>
                            </w:r>
                          </w:p>
                          <w:p w14:paraId="36981BAC" w14:textId="1691E63E" w:rsidR="00934CB2" w:rsidRDefault="00754F2E" w:rsidP="008D22A5">
                            <w:pPr>
                              <w:pStyle w:val="ListBullet"/>
                              <w:tabs>
                                <w:tab w:val="clear" w:pos="360"/>
                                <w:tab w:val="num" w:pos="0"/>
                                <w:tab w:val="num" w:pos="2257"/>
                              </w:tabs>
                              <w:ind w:left="720"/>
                            </w:pPr>
                            <w:bookmarkStart w:id="1" w:name="_Hlk228612505"/>
                            <w:bookmarkStart w:id="2" w:name="_Hlk228612506"/>
                            <w:r w:rsidRPr="00754F2E">
                              <w:t>Implemented and benchmarked deep learning models —</w:t>
                            </w:r>
                            <w:r>
                              <w:t xml:space="preserve"> </w:t>
                            </w:r>
                            <w:r w:rsidR="004272B4" w:rsidRPr="004272B4">
                              <w:rPr>
                                <w:b/>
                                <w:bCs/>
                              </w:rPr>
                              <w:t>YOLOv</w:t>
                            </w:r>
                            <w:r w:rsidR="00CB5AA3" w:rsidRPr="004272B4">
                              <w:rPr>
                                <w:b/>
                                <w:bCs/>
                              </w:rPr>
                              <w:t>7,</w:t>
                            </w:r>
                            <w:r w:rsidR="004272B4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="004272B4" w:rsidRPr="004272B4">
                              <w:rPr>
                                <w:b/>
                                <w:bCs/>
                              </w:rPr>
                              <w:t>Faster R-CNN</w:t>
                            </w:r>
                            <w:r w:rsidR="004272B4" w:rsidRPr="004272B4">
                              <w:t xml:space="preserve"> using TensorFlow</w:t>
                            </w:r>
                            <w:r>
                              <w:t xml:space="preserve"> and </w:t>
                            </w:r>
                            <w:r w:rsidR="004272B4" w:rsidRPr="004272B4">
                              <w:t>PyTorch, analyzing latency vs</w:t>
                            </w:r>
                            <w:r>
                              <w:t>.</w:t>
                            </w:r>
                            <w:r w:rsidR="004272B4" w:rsidRPr="004272B4">
                              <w:t xml:space="preserve"> accuracy trade-offs for real-time thermal </w:t>
                            </w:r>
                            <w:r>
                              <w:t xml:space="preserve">target </w:t>
                            </w:r>
                            <w:r w:rsidR="004272B4" w:rsidRPr="004272B4">
                              <w:t>detection</w:t>
                            </w:r>
                            <w:r w:rsidR="004272B4">
                              <w:t>.</w:t>
                            </w:r>
                            <w:bookmarkEnd w:id="1"/>
                            <w:bookmarkEnd w:id="2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79EC47" id="Text Box 361168542" o:spid="_x0000_s1054" type="#_x0000_t202" style="position:absolute;left:0;text-align:left;margin-left:-13.2pt;margin-top:19.65pt;width:566.9pt;height:143.4pt;z-index:2517104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" filled="f" stroked="f">
                <v:textbox>
                  <w:txbxContent>
                    <w:p w14:paraId="135AE474" w14:textId="77777777" w:rsidR="00934CB2" w:rsidRDefault="00934CB2" w:rsidP="00934CB2">
                      <w:pPr>
                        <w:pStyle w:val="Heading2"/>
                      </w:pPr>
                      <w:r>
                        <w:t>Intern</w:t>
                      </w:r>
                    </w:p>
                    <w:p w14:paraId="20FAFC6D" w14:textId="77777777" w:rsidR="00934CB2" w:rsidRPr="00DA6314" w:rsidRDefault="00934CB2" w:rsidP="00934CB2">
                      <w:pPr>
                        <w:pStyle w:val="Heading3"/>
                      </w:pPr>
                      <w:r>
                        <w:t>IRDE, DRDO, Dehradun</w:t>
                      </w:r>
                      <w:r w:rsidRPr="00EA2D5E">
                        <w:t xml:space="preserve"> | </w:t>
                      </w:r>
                      <w:r>
                        <w:t>January 2024</w:t>
                      </w:r>
                      <w:r w:rsidRPr="00EA2D5E">
                        <w:t xml:space="preserve"> – </w:t>
                      </w:r>
                      <w:r>
                        <w:t>June 2024</w:t>
                      </w:r>
                    </w:p>
                    <w:p w14:paraId="57B2A39C" w14:textId="7552F46A" w:rsidR="00934CB2" w:rsidRDefault="00934CB2" w:rsidP="00934CB2">
                      <w:pPr>
                        <w:rPr>
                          <w:i/>
                          <w:iCs/>
                        </w:rPr>
                      </w:pPr>
                      <w:r>
                        <w:t xml:space="preserve">Internship at </w:t>
                      </w:r>
                      <w:r w:rsidRPr="000115E9">
                        <w:t>Thermal Imaging Laboratory</w:t>
                      </w:r>
                      <w:r>
                        <w:t xml:space="preserve"> on “</w:t>
                      </w:r>
                      <w:r w:rsidRPr="00340757">
                        <w:rPr>
                          <w:b/>
                          <w:bCs/>
                          <w:i/>
                          <w:iCs/>
                        </w:rPr>
                        <w:t>Real-Time Target Detection in Thermal Imaging Systems on GPU based Platform</w:t>
                      </w:r>
                      <w:r w:rsidRPr="00596C5B">
                        <w:rPr>
                          <w:i/>
                          <w:iCs/>
                        </w:rPr>
                        <w:t>”</w:t>
                      </w:r>
                    </w:p>
                    <w:p w14:paraId="7B3B727B" w14:textId="4F18970C" w:rsidR="00934CB2" w:rsidRDefault="00A179A2" w:rsidP="004272B4">
                      <w:pPr>
                        <w:pStyle w:val="ListBullet"/>
                        <w:tabs>
                          <w:tab w:val="clear" w:pos="360"/>
                          <w:tab w:val="num" w:pos="720"/>
                        </w:tabs>
                        <w:ind w:left="720"/>
                      </w:pPr>
                      <w:r w:rsidRPr="00A179A2">
                        <w:t>Built and deployed a real-time thermal target detection pipeline on NVIDIA Jetson AGX Orin</w:t>
                      </w:r>
                      <w:r>
                        <w:t>.</w:t>
                      </w:r>
                    </w:p>
                    <w:p w14:paraId="32A3DE95" w14:textId="40FA41EC" w:rsidR="00934CB2" w:rsidRDefault="00934CB2" w:rsidP="004272B4">
                      <w:pPr>
                        <w:pStyle w:val="ListBullet"/>
                        <w:tabs>
                          <w:tab w:val="clear" w:pos="360"/>
                          <w:tab w:val="num" w:pos="720"/>
                        </w:tabs>
                        <w:ind w:left="720"/>
                      </w:pPr>
                      <w:r w:rsidRPr="00C82AD7">
                        <w:t xml:space="preserve">Created and annotated </w:t>
                      </w:r>
                      <w:r w:rsidRPr="00A179A2">
                        <w:rPr>
                          <w:b/>
                          <w:bCs/>
                        </w:rPr>
                        <w:t>thermal imaging dataset</w:t>
                      </w:r>
                      <w:r w:rsidR="00F719AF">
                        <w:rPr>
                          <w:b/>
                          <w:bCs/>
                        </w:rPr>
                        <w:t>s</w:t>
                      </w:r>
                      <w:r w:rsidRPr="00C82AD7">
                        <w:t xml:space="preserve"> </w:t>
                      </w:r>
                      <w:r w:rsidR="00754F2E" w:rsidRPr="00754F2E">
                        <w:t>for model training, validation, and evaluation</w:t>
                      </w:r>
                      <w:r w:rsidRPr="00C82AD7">
                        <w:t>.</w:t>
                      </w:r>
                    </w:p>
                    <w:p w14:paraId="36981BAC" w14:textId="1691E63E" w:rsidR="00934CB2" w:rsidRDefault="00754F2E" w:rsidP="008D22A5">
                      <w:pPr>
                        <w:pStyle w:val="ListBullet"/>
                        <w:tabs>
                          <w:tab w:val="clear" w:pos="360"/>
                          <w:tab w:val="num" w:pos="0"/>
                          <w:tab w:val="num" w:pos="2257"/>
                        </w:tabs>
                        <w:ind w:left="720"/>
                      </w:pPr>
                      <w:bookmarkStart w:id="3" w:name="_Hlk228612505"/>
                      <w:bookmarkStart w:id="4" w:name="_Hlk228612506"/>
                      <w:r w:rsidRPr="00754F2E">
                        <w:t>Implemented and benchmarked deep learning models —</w:t>
                      </w:r>
                      <w:r>
                        <w:t xml:space="preserve"> </w:t>
                      </w:r>
                      <w:r w:rsidR="004272B4" w:rsidRPr="004272B4">
                        <w:rPr>
                          <w:b/>
                          <w:bCs/>
                        </w:rPr>
                        <w:t>YOLOv</w:t>
                      </w:r>
                      <w:r w:rsidR="00CB5AA3" w:rsidRPr="004272B4">
                        <w:rPr>
                          <w:b/>
                          <w:bCs/>
                        </w:rPr>
                        <w:t>7,</w:t>
                      </w:r>
                      <w:r w:rsidR="004272B4">
                        <w:rPr>
                          <w:b/>
                          <w:bCs/>
                        </w:rPr>
                        <w:t xml:space="preserve"> </w:t>
                      </w:r>
                      <w:r w:rsidR="004272B4" w:rsidRPr="004272B4">
                        <w:rPr>
                          <w:b/>
                          <w:bCs/>
                        </w:rPr>
                        <w:t>Faster R-CNN</w:t>
                      </w:r>
                      <w:r w:rsidR="004272B4" w:rsidRPr="004272B4">
                        <w:t xml:space="preserve"> using TensorFlow</w:t>
                      </w:r>
                      <w:r>
                        <w:t xml:space="preserve"> and </w:t>
                      </w:r>
                      <w:r w:rsidR="004272B4" w:rsidRPr="004272B4">
                        <w:t>PyTorch, analyzing latency vs</w:t>
                      </w:r>
                      <w:r>
                        <w:t>.</w:t>
                      </w:r>
                      <w:r w:rsidR="004272B4" w:rsidRPr="004272B4">
                        <w:t xml:space="preserve"> accuracy trade-offs for real-time thermal </w:t>
                      </w:r>
                      <w:r>
                        <w:t xml:space="preserve">target </w:t>
                      </w:r>
                      <w:r w:rsidR="004272B4" w:rsidRPr="004272B4">
                        <w:t>detection</w:t>
                      </w:r>
                      <w:r w:rsidR="004272B4">
                        <w:t>.</w:t>
                      </w:r>
                      <w:bookmarkEnd w:id="3"/>
                      <w:bookmarkEnd w:id="4"/>
                    </w:p>
                  </w:txbxContent>
                </v:textbox>
                <w10:wrap type="square" anchorx="margin" anchory="margin"/>
                <w10:anchorlock/>
              </v:shape>
            </w:pict>
          </mc:Fallback>
        </mc:AlternateContent>
      </w:r>
    </w:p>
    <w:sectPr w:rsidR="008D77C4" w:rsidRPr="003E3383" w:rsidSect="004116B2">
      <w:pgSz w:w="12240" w:h="15840" w:code="1"/>
      <w:pgMar w:top="360" w:right="720" w:bottom="720" w:left="72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80F06FE" w14:textId="77777777" w:rsidR="008F6CCC" w:rsidRDefault="008F6CCC" w:rsidP="009C5B8C">
      <w:r>
        <w:separator/>
      </w:r>
    </w:p>
  </w:endnote>
  <w:endnote w:type="continuationSeparator" w:id="0">
    <w:p w14:paraId="69089877" w14:textId="77777777" w:rsidR="008F6CCC" w:rsidRDefault="008F6CCC" w:rsidP="009C5B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Rockwell"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B0BC10A" w14:textId="77777777" w:rsidR="008F6CCC" w:rsidRDefault="008F6CCC" w:rsidP="009C5B8C">
      <w:r>
        <w:separator/>
      </w:r>
    </w:p>
  </w:footnote>
  <w:footnote w:type="continuationSeparator" w:id="0">
    <w:p w14:paraId="74FE82C5" w14:textId="77777777" w:rsidR="008F6CCC" w:rsidRDefault="008F6CCC" w:rsidP="009C5B8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99B8CE0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AFE664F"/>
    <w:multiLevelType w:val="hybridMultilevel"/>
    <w:tmpl w:val="376ED42E"/>
    <w:lvl w:ilvl="0" w:tplc="A9A6D602">
      <w:start w:val="1"/>
      <w:numFmt w:val="bullet"/>
      <w:pStyle w:val="Lis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80752C"/>
    <w:multiLevelType w:val="hybridMultilevel"/>
    <w:tmpl w:val="F2ECE5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4B679F"/>
    <w:multiLevelType w:val="hybridMultilevel"/>
    <w:tmpl w:val="3D9A990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F8F4AC1"/>
    <w:multiLevelType w:val="hybridMultilevel"/>
    <w:tmpl w:val="386AA6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81235B"/>
    <w:multiLevelType w:val="hybridMultilevel"/>
    <w:tmpl w:val="297CF9DC"/>
    <w:lvl w:ilvl="0" w:tplc="F1AAB5E8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F2E6EBA"/>
    <w:multiLevelType w:val="hybridMultilevel"/>
    <w:tmpl w:val="28D288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0854698">
    <w:abstractNumId w:val="3"/>
  </w:num>
  <w:num w:numId="2" w16cid:durableId="20208733">
    <w:abstractNumId w:val="4"/>
  </w:num>
  <w:num w:numId="3" w16cid:durableId="824207542">
    <w:abstractNumId w:val="2"/>
  </w:num>
  <w:num w:numId="4" w16cid:durableId="808011177">
    <w:abstractNumId w:val="6"/>
  </w:num>
  <w:num w:numId="5" w16cid:durableId="1226182368">
    <w:abstractNumId w:val="0"/>
  </w:num>
  <w:num w:numId="6" w16cid:durableId="2128501465">
    <w:abstractNumId w:val="1"/>
  </w:num>
  <w:num w:numId="7" w16cid:durableId="89555195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BFD"/>
    <w:rsid w:val="000115E9"/>
    <w:rsid w:val="000162AA"/>
    <w:rsid w:val="0004626A"/>
    <w:rsid w:val="000B22DB"/>
    <w:rsid w:val="000B7B03"/>
    <w:rsid w:val="00117FDD"/>
    <w:rsid w:val="001426AA"/>
    <w:rsid w:val="00154574"/>
    <w:rsid w:val="0015637C"/>
    <w:rsid w:val="001673A3"/>
    <w:rsid w:val="00185B1B"/>
    <w:rsid w:val="00187225"/>
    <w:rsid w:val="001A514E"/>
    <w:rsid w:val="001B293F"/>
    <w:rsid w:val="002120CE"/>
    <w:rsid w:val="002219A3"/>
    <w:rsid w:val="00257458"/>
    <w:rsid w:val="002643A2"/>
    <w:rsid w:val="00270B11"/>
    <w:rsid w:val="002727AB"/>
    <w:rsid w:val="00287E7D"/>
    <w:rsid w:val="00291561"/>
    <w:rsid w:val="002A3889"/>
    <w:rsid w:val="002C010E"/>
    <w:rsid w:val="00307FCB"/>
    <w:rsid w:val="003357E8"/>
    <w:rsid w:val="00340757"/>
    <w:rsid w:val="003A41AC"/>
    <w:rsid w:val="003A5A35"/>
    <w:rsid w:val="003C203D"/>
    <w:rsid w:val="003E3383"/>
    <w:rsid w:val="003F3146"/>
    <w:rsid w:val="0040531E"/>
    <w:rsid w:val="004116B2"/>
    <w:rsid w:val="00422C08"/>
    <w:rsid w:val="004272B4"/>
    <w:rsid w:val="004508BF"/>
    <w:rsid w:val="00475B42"/>
    <w:rsid w:val="004904FA"/>
    <w:rsid w:val="004B20AF"/>
    <w:rsid w:val="004B7C69"/>
    <w:rsid w:val="00515A9F"/>
    <w:rsid w:val="005306DB"/>
    <w:rsid w:val="005376B4"/>
    <w:rsid w:val="00554C0F"/>
    <w:rsid w:val="00575B96"/>
    <w:rsid w:val="005933EA"/>
    <w:rsid w:val="00596B0E"/>
    <w:rsid w:val="00596C5B"/>
    <w:rsid w:val="005D43C8"/>
    <w:rsid w:val="005F2437"/>
    <w:rsid w:val="005F465B"/>
    <w:rsid w:val="00600FE3"/>
    <w:rsid w:val="00604277"/>
    <w:rsid w:val="006232D8"/>
    <w:rsid w:val="00637F90"/>
    <w:rsid w:val="00650537"/>
    <w:rsid w:val="00666862"/>
    <w:rsid w:val="00674AFD"/>
    <w:rsid w:val="00680E1B"/>
    <w:rsid w:val="00685CF3"/>
    <w:rsid w:val="00687DE7"/>
    <w:rsid w:val="006919A5"/>
    <w:rsid w:val="006B29A0"/>
    <w:rsid w:val="006E39F7"/>
    <w:rsid w:val="00713C0C"/>
    <w:rsid w:val="00724907"/>
    <w:rsid w:val="00750898"/>
    <w:rsid w:val="00750ABA"/>
    <w:rsid w:val="00754F2E"/>
    <w:rsid w:val="007A761D"/>
    <w:rsid w:val="007A7CCC"/>
    <w:rsid w:val="007D1190"/>
    <w:rsid w:val="007E4A10"/>
    <w:rsid w:val="00815945"/>
    <w:rsid w:val="008402C4"/>
    <w:rsid w:val="008867E8"/>
    <w:rsid w:val="00895A8D"/>
    <w:rsid w:val="008A6762"/>
    <w:rsid w:val="008B3F28"/>
    <w:rsid w:val="008C57C3"/>
    <w:rsid w:val="008D22A5"/>
    <w:rsid w:val="008D7021"/>
    <w:rsid w:val="008D77C4"/>
    <w:rsid w:val="008F6CCC"/>
    <w:rsid w:val="00915DF2"/>
    <w:rsid w:val="00917E6F"/>
    <w:rsid w:val="0092188A"/>
    <w:rsid w:val="00934CB2"/>
    <w:rsid w:val="00942BFD"/>
    <w:rsid w:val="009841DE"/>
    <w:rsid w:val="00987793"/>
    <w:rsid w:val="0099101C"/>
    <w:rsid w:val="009A1BA6"/>
    <w:rsid w:val="009C5B8C"/>
    <w:rsid w:val="009D727B"/>
    <w:rsid w:val="009E0128"/>
    <w:rsid w:val="009E1FE6"/>
    <w:rsid w:val="009E58BF"/>
    <w:rsid w:val="00A179A2"/>
    <w:rsid w:val="00A413AA"/>
    <w:rsid w:val="00A5057C"/>
    <w:rsid w:val="00A50696"/>
    <w:rsid w:val="00AA051A"/>
    <w:rsid w:val="00AE4C46"/>
    <w:rsid w:val="00AE7369"/>
    <w:rsid w:val="00B00FFD"/>
    <w:rsid w:val="00B03F67"/>
    <w:rsid w:val="00B16B76"/>
    <w:rsid w:val="00B22367"/>
    <w:rsid w:val="00B24DF4"/>
    <w:rsid w:val="00B263C7"/>
    <w:rsid w:val="00B27FDF"/>
    <w:rsid w:val="00B33A43"/>
    <w:rsid w:val="00B371C6"/>
    <w:rsid w:val="00B43999"/>
    <w:rsid w:val="00B47681"/>
    <w:rsid w:val="00B50E56"/>
    <w:rsid w:val="00B76817"/>
    <w:rsid w:val="00B87C4B"/>
    <w:rsid w:val="00BA1551"/>
    <w:rsid w:val="00BB3F92"/>
    <w:rsid w:val="00BC443B"/>
    <w:rsid w:val="00BF0F8D"/>
    <w:rsid w:val="00C27205"/>
    <w:rsid w:val="00C82AD7"/>
    <w:rsid w:val="00CB2A43"/>
    <w:rsid w:val="00CB5AA3"/>
    <w:rsid w:val="00CB709C"/>
    <w:rsid w:val="00CE2E00"/>
    <w:rsid w:val="00CF55FF"/>
    <w:rsid w:val="00D02798"/>
    <w:rsid w:val="00D03F2E"/>
    <w:rsid w:val="00D07F04"/>
    <w:rsid w:val="00D31A9D"/>
    <w:rsid w:val="00D5379B"/>
    <w:rsid w:val="00D605CB"/>
    <w:rsid w:val="00D920AB"/>
    <w:rsid w:val="00DA6314"/>
    <w:rsid w:val="00DC1109"/>
    <w:rsid w:val="00DF64B4"/>
    <w:rsid w:val="00E148DD"/>
    <w:rsid w:val="00E15BB6"/>
    <w:rsid w:val="00E2140D"/>
    <w:rsid w:val="00E2374F"/>
    <w:rsid w:val="00E30B0D"/>
    <w:rsid w:val="00E411A8"/>
    <w:rsid w:val="00E53CB1"/>
    <w:rsid w:val="00E724A0"/>
    <w:rsid w:val="00E81821"/>
    <w:rsid w:val="00E95051"/>
    <w:rsid w:val="00E96F86"/>
    <w:rsid w:val="00EA1B61"/>
    <w:rsid w:val="00EA2D5E"/>
    <w:rsid w:val="00F152F3"/>
    <w:rsid w:val="00F2273A"/>
    <w:rsid w:val="00F32ECF"/>
    <w:rsid w:val="00F4414F"/>
    <w:rsid w:val="00F56D8C"/>
    <w:rsid w:val="00F71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14587B"/>
  <w15:chartTrackingRefBased/>
  <w15:docId w15:val="{B2913890-1E45-4D24-ADD9-0BFC0D75F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203D"/>
    <w:pPr>
      <w:spacing w:after="0" w:line="240" w:lineRule="auto"/>
      <w:jc w:val="both"/>
    </w:pPr>
    <w:rPr>
      <w:rFonts w:cs="Open Sans"/>
      <w:color w:val="595959"/>
      <w:position w:val="9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376B4"/>
    <w:pPr>
      <w:spacing w:after="240"/>
      <w:outlineLvl w:val="0"/>
    </w:pPr>
    <w:rPr>
      <w:b/>
      <w:caps/>
      <w:spacing w:val="20"/>
      <w:sz w:val="26"/>
    </w:rPr>
  </w:style>
  <w:style w:type="paragraph" w:styleId="Heading2">
    <w:name w:val="heading 2"/>
    <w:basedOn w:val="Normal"/>
    <w:next w:val="Normal"/>
    <w:link w:val="Heading2Char"/>
    <w:uiPriority w:val="9"/>
    <w:qFormat/>
    <w:rsid w:val="00EA2D5E"/>
    <w:pPr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qFormat/>
    <w:rsid w:val="00EA2D5E"/>
    <w:pPr>
      <w:spacing w:after="80"/>
      <w:outlineLvl w:val="2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semiHidden/>
    <w:qFormat/>
    <w:rsid w:val="00BC443B"/>
    <w:pPr>
      <w:ind w:left="720"/>
      <w:contextualSpacing/>
    </w:pPr>
  </w:style>
  <w:style w:type="paragraph" w:customStyle="1" w:styleId="Graphicsanchor">
    <w:name w:val="Graphics anchor"/>
    <w:basedOn w:val="Normal"/>
    <w:qFormat/>
    <w:rsid w:val="004116B2"/>
    <w:rPr>
      <w:noProof/>
      <w:color w:val="FFFFFF" w:themeColor="background1"/>
    </w:rPr>
  </w:style>
  <w:style w:type="paragraph" w:styleId="Title">
    <w:name w:val="Title"/>
    <w:basedOn w:val="Normal"/>
    <w:next w:val="Normal"/>
    <w:link w:val="TitleChar"/>
    <w:uiPriority w:val="10"/>
    <w:qFormat/>
    <w:rsid w:val="004116B2"/>
    <w:pPr>
      <w:spacing w:after="160"/>
      <w:ind w:left="3600"/>
      <w:jc w:val="center"/>
    </w:pPr>
    <w:rPr>
      <w:rFonts w:asciiTheme="majorHAnsi" w:hAnsiTheme="majorHAnsi" w:cstheme="minorHAnsi"/>
      <w:caps/>
      <w:position w:val="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116B2"/>
    <w:rPr>
      <w:rFonts w:asciiTheme="majorHAnsi" w:hAnsiTheme="majorHAnsi" w:cstheme="minorHAnsi"/>
      <w:caps/>
      <w:color w:val="595959"/>
      <w:sz w:val="72"/>
      <w:szCs w:val="72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16B2"/>
    <w:pPr>
      <w:spacing w:after="160"/>
      <w:ind w:left="3600"/>
      <w:jc w:val="center"/>
    </w:pPr>
    <w:rPr>
      <w:caps/>
      <w:spacing w:val="40"/>
      <w:position w:val="0"/>
      <w:sz w:val="32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rsid w:val="004116B2"/>
    <w:rPr>
      <w:rFonts w:cs="Open Sans"/>
      <w:caps/>
      <w:color w:val="595959"/>
      <w:spacing w:val="40"/>
      <w:sz w:val="32"/>
      <w:szCs w:val="32"/>
      <w:lang w:val="en-GB"/>
    </w:rPr>
  </w:style>
  <w:style w:type="paragraph" w:customStyle="1" w:styleId="Contactinfo">
    <w:name w:val="Contact info"/>
    <w:basedOn w:val="Normal"/>
    <w:qFormat/>
    <w:rsid w:val="005376B4"/>
    <w:pPr>
      <w:spacing w:line="216" w:lineRule="auto"/>
      <w:jc w:val="center"/>
    </w:pPr>
    <w:rPr>
      <w:color w:val="595959" w:themeColor="text1" w:themeTint="A6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5376B4"/>
    <w:rPr>
      <w:rFonts w:cs="Open Sans"/>
      <w:b/>
      <w:caps/>
      <w:color w:val="595959"/>
      <w:spacing w:val="20"/>
      <w:position w:val="9"/>
      <w:sz w:val="26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A2D5E"/>
    <w:rPr>
      <w:rFonts w:cs="Open Sans"/>
      <w:b/>
      <w:bCs/>
      <w:color w:val="595959"/>
      <w:position w:val="9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unhideWhenUsed/>
    <w:rsid w:val="005376B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76B4"/>
    <w:rPr>
      <w:color w:val="605E5C"/>
      <w:shd w:val="clear" w:color="auto" w:fill="E1DFDD"/>
    </w:rPr>
  </w:style>
  <w:style w:type="paragraph" w:customStyle="1" w:styleId="Heading1White">
    <w:name w:val="Heading 1 White"/>
    <w:basedOn w:val="Heading1"/>
    <w:qFormat/>
    <w:rsid w:val="005376B4"/>
    <w:pPr>
      <w:pBdr>
        <w:bottom w:val="single" w:sz="12" w:space="12" w:color="FFFFFF" w:themeColor="background1"/>
      </w:pBdr>
    </w:pPr>
    <w:rPr>
      <w:color w:val="FFFFFF" w:themeColor="background1"/>
    </w:rPr>
  </w:style>
  <w:style w:type="character" w:customStyle="1" w:styleId="Heading3Char">
    <w:name w:val="Heading 3 Char"/>
    <w:basedOn w:val="DefaultParagraphFont"/>
    <w:link w:val="Heading3"/>
    <w:uiPriority w:val="9"/>
    <w:rsid w:val="00EA2D5E"/>
    <w:rPr>
      <w:rFonts w:cs="Open Sans"/>
      <w:color w:val="595959"/>
      <w:position w:val="9"/>
      <w:lang w:val="en-US"/>
    </w:rPr>
  </w:style>
  <w:style w:type="paragraph" w:styleId="ListBullet">
    <w:name w:val="List Bullet"/>
    <w:basedOn w:val="Normal"/>
    <w:uiPriority w:val="99"/>
    <w:rsid w:val="00EA2D5E"/>
    <w:pPr>
      <w:numPr>
        <w:numId w:val="5"/>
      </w:numPr>
      <w:contextualSpacing/>
    </w:pPr>
  </w:style>
  <w:style w:type="paragraph" w:customStyle="1" w:styleId="Normalwhite">
    <w:name w:val="Normal white"/>
    <w:basedOn w:val="Normal"/>
    <w:qFormat/>
    <w:rsid w:val="00EA2D5E"/>
    <w:rPr>
      <w:color w:val="FFFFFF" w:themeColor="background1"/>
      <w:position w:val="0"/>
    </w:rPr>
  </w:style>
  <w:style w:type="paragraph" w:styleId="List">
    <w:name w:val="List"/>
    <w:basedOn w:val="Normalwhite"/>
    <w:uiPriority w:val="99"/>
    <w:rsid w:val="00EA2D5E"/>
    <w:pPr>
      <w:numPr>
        <w:numId w:val="6"/>
      </w:numPr>
      <w:spacing w:after="80" w:line="300" w:lineRule="auto"/>
      <w:ind w:left="360"/>
      <w:contextualSpacing/>
    </w:pPr>
  </w:style>
  <w:style w:type="paragraph" w:styleId="Header">
    <w:name w:val="header"/>
    <w:basedOn w:val="Normal"/>
    <w:link w:val="HeaderChar"/>
    <w:uiPriority w:val="99"/>
    <w:semiHidden/>
    <w:rsid w:val="009C5B8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C5B8C"/>
    <w:rPr>
      <w:rFonts w:cs="Open Sans"/>
      <w:color w:val="595959"/>
      <w:position w:val="9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9C5B8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C5B8C"/>
    <w:rPr>
      <w:rFonts w:cs="Open Sans"/>
      <w:color w:val="595959"/>
      <w:position w:val="9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8882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6.png"/><Relationship Id="rId26" Type="http://schemas.openxmlformats.org/officeDocument/2006/relationships/image" Target="media/image12.png"/><Relationship Id="rId3" Type="http://schemas.openxmlformats.org/officeDocument/2006/relationships/customXml" Target="../customXml/item3.xml"/><Relationship Id="rId21" Type="http://schemas.openxmlformats.org/officeDocument/2006/relationships/image" Target="media/image8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yperlink" Target="https://pulkitgautam.github.io/Portfolio_ComputerVision/Portfolio.html" TargetMode="External"/><Relationship Id="rId25" Type="http://schemas.openxmlformats.org/officeDocument/2006/relationships/hyperlink" Target="https://github.com/PulkitGautam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hyperlink" Target="https://www.linkedin.com/in/pulkit-gautam-458a711bb/" TargetMode="External"/><Relationship Id="rId29" Type="http://schemas.openxmlformats.org/officeDocument/2006/relationships/hyperlink" Target="https://www.linkedin.com/in/pulkit-gautam-458a711bb/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image" Target="media/image11.png"/><Relationship Id="rId32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hyperlink" Target="https://github.com/PulkitGautam" TargetMode="External"/><Relationship Id="rId23" Type="http://schemas.openxmlformats.org/officeDocument/2006/relationships/image" Target="media/image10.png"/><Relationship Id="rId28" Type="http://schemas.openxmlformats.org/officeDocument/2006/relationships/image" Target="media/image13.png"/><Relationship Id="rId10" Type="http://schemas.openxmlformats.org/officeDocument/2006/relationships/endnotes" Target="endnotes.xml"/><Relationship Id="rId19" Type="http://schemas.openxmlformats.org/officeDocument/2006/relationships/image" Target="media/image7.svg"/><Relationship Id="rId31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9.png"/><Relationship Id="rId27" Type="http://schemas.openxmlformats.org/officeDocument/2006/relationships/hyperlink" Target="https://pulkitgautam.github.io/Portfolio_ComputerVision/Portfolio.html" TargetMode="External"/><Relationship Id="rId30" Type="http://schemas.openxmlformats.org/officeDocument/2006/relationships/image" Target="media/image1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ulki.PULKIT_GAUTAM\AppData\Roaming\Microsoft\Templates\Bold%20regional%20sales%20manager%20resume.dotx" TargetMode="External"/></Relationships>
</file>

<file path=word/theme/theme1.xml><?xml version="1.0" encoding="utf-8"?>
<a:theme xmlns:a="http://schemas.openxmlformats.org/drawingml/2006/main" name="Office Theme">
  <a:themeElements>
    <a:clrScheme name="4202037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595959"/>
      </a:accent1>
      <a:accent2>
        <a:srgbClr val="D6DCE5"/>
      </a:accent2>
      <a:accent3>
        <a:srgbClr val="CEC5B5"/>
      </a:accent3>
      <a:accent4>
        <a:srgbClr val="603F72"/>
      </a:accent4>
      <a:accent5>
        <a:srgbClr val="4E848A"/>
      </a:accent5>
      <a:accent6>
        <a:srgbClr val="A57F78"/>
      </a:accent6>
      <a:hlink>
        <a:srgbClr val="467886"/>
      </a:hlink>
      <a:folHlink>
        <a:srgbClr val="96607D"/>
      </a:folHlink>
    </a:clrScheme>
    <a:fontScheme name="Custom 7">
      <a:majorFont>
        <a:latin typeface="Rockwell"/>
        <a:ea typeface=""/>
        <a:cs typeface=""/>
      </a:majorFont>
      <a:minorFont>
        <a:latin typeface="Source Sans pro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230e9df3-be65-4c73-a93b-d1236ebd677e" xsi:nil="true"/>
    <ImageTagsTaxHTField xmlns="71af3243-3dd4-4a8d-8c0d-dd76da1f02a5">
      <Terms xmlns="http://schemas.microsoft.com/office/infopath/2007/PartnerControls"/>
    </ImageTagsTaxHTField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MediaServiceKeyPoints xmlns="71af3243-3dd4-4a8d-8c0d-dd76da1f02a5" xsi:nil="true"/>
    <SharedWithUsers xmlns="16c05727-aa75-4e4a-9b5f-8a80a1165891">
      <UserInfo>
        <DisplayName/>
        <AccountId xsi:nil="true"/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4EC462F3-80C7-49B2-8EBE-37145E717DC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E419F7F-748A-4633-A881-5486D1B6E31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50F0F64-C410-4BA2-AAC1-465E8C8606D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24E1825-E6E3-4982-AFC5-61F15BFA70B7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30e9df3-be65-4c73-a93b-d1236ebd677e"/>
    <ds:schemaRef ds:uri="71af3243-3dd4-4a8d-8c0d-dd76da1f02a5"/>
    <ds:schemaRef ds:uri="16c05727-aa75-4e4a-9b5f-8a80a1165891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Bold regional sales manager resume.dotx</Template>
  <TotalTime>102</TotalTime>
  <Pages>2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Pulkit Gautam</dc:creator>
  <cp:keywords/>
  <dc:description/>
  <cp:lastModifiedBy>Pulkit Gautam</cp:lastModifiedBy>
  <cp:revision>27</cp:revision>
  <cp:lastPrinted>2026-05-02T05:42:00Z</cp:lastPrinted>
  <dcterms:created xsi:type="dcterms:W3CDTF">2026-05-02T05:41:00Z</dcterms:created>
  <dcterms:modified xsi:type="dcterms:W3CDTF">2026-06-18T17:57:00Z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  <property fmtid="{D5CDD505-2E9C-101B-9397-08002B2CF9AE}" pid="4" name="Order">
    <vt:r8>5357500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emplateUrl">
    <vt:lpwstr/>
  </property>
  <property fmtid="{D5CDD505-2E9C-101B-9397-08002B2CF9AE}" pid="8" name="ComplianceAssetId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